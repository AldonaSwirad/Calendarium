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D234B" w14:textId="77777777" w:rsidR="00BF571A" w:rsidRPr="00A858AC" w:rsidRDefault="00BF571A" w:rsidP="00BF571A">
      <w:pPr>
        <w:spacing w:before="840"/>
        <w:jc w:val="center"/>
        <w:rPr>
          <w:rFonts w:asciiTheme="minorHAnsi" w:hAnsiTheme="minorHAnsi" w:cstheme="minorHAnsi"/>
        </w:rPr>
      </w:pPr>
    </w:p>
    <w:p w14:paraId="373F9C42" w14:textId="77FEC66B" w:rsidR="00BF571A" w:rsidRPr="00A858AC" w:rsidRDefault="00BF571A" w:rsidP="00BF571A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A858AC">
        <w:rPr>
          <w:rFonts w:asciiTheme="minorHAnsi" w:hAnsiTheme="minorHAnsi" w:cstheme="minorHAnsi"/>
          <w:noProof/>
        </w:rPr>
        <w:drawing>
          <wp:inline distT="0" distB="0" distL="0" distR="0" wp14:anchorId="6484417C" wp14:editId="5DA9D237">
            <wp:extent cx="4671697" cy="137731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7" cy="1377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5A69AB" w14:textId="442BEFA1" w:rsidR="00F60C1B" w:rsidRPr="00A858AC" w:rsidRDefault="000A64AB" w:rsidP="5F19BC89">
      <w:pPr>
        <w:spacing w:before="840" w:after="2880"/>
        <w:jc w:val="center"/>
        <w:rPr>
          <w:rFonts w:asciiTheme="minorHAnsi" w:hAnsiTheme="minorHAnsi" w:cstheme="minorHAnsi"/>
          <w:b/>
          <w:sz w:val="36"/>
          <w:szCs w:val="36"/>
        </w:rPr>
      </w:pPr>
      <w:r w:rsidRPr="00A858A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75CF657" wp14:editId="59381047">
                <wp:simplePos x="0" y="0"/>
                <wp:positionH relativeFrom="column">
                  <wp:posOffset>521335</wp:posOffset>
                </wp:positionH>
                <wp:positionV relativeFrom="paragraph">
                  <wp:posOffset>1394408</wp:posOffset>
                </wp:positionV>
                <wp:extent cx="4704715" cy="1623060"/>
                <wp:effectExtent l="0" t="0" r="0" b="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4704715" cy="1623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5B1602" w14:textId="77777777" w:rsidR="009B594F" w:rsidRDefault="003C4EE8">
                            <w:pPr>
                              <w:spacing w:before="240" w:after="240" w:line="360" w:lineRule="auto"/>
                              <w:jc w:val="center"/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sz w:val="36"/>
                                <w:szCs w:val="36"/>
                                <w:lang w:val="en-US"/>
                              </w:rPr>
                              <w:t>Ap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likacje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Internetowe</w:t>
                            </w:r>
                            <w:proofErr w:type="spellEnd"/>
                          </w:p>
                          <w:p w14:paraId="0A1F0145" w14:textId="109188D2" w:rsidR="00854816" w:rsidRDefault="00854816">
                            <w:pPr>
                              <w:spacing w:before="240" w:after="240" w:line="360" w:lineRule="auto"/>
                              <w:jc w:val="center"/>
                              <w:rPr>
                                <w:rFonts w:ascii="Calibri" w:hAnsi="Calibri" w:cs="Calibri"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Calendarium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aplikacja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wspomagająca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organizację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  <w:sz w:val="36"/>
                                <w:szCs w:val="36"/>
                                <w:lang w:val="en-US"/>
                              </w:rPr>
                              <w:t>pracy</w:t>
                            </w:r>
                            <w:proofErr w:type="spellEnd"/>
                          </w:p>
                        </w:txbxContent>
                      </wps:txbx>
                      <wps:bodyPr wrap="square" lIns="91440" tIns="18000" rIns="91440" bIns="1800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5CF657" id="Rectangle 14" o:spid="_x0000_s1026" style="position:absolute;left:0;text-align:left;margin-left:41.05pt;margin-top:109.8pt;width:370.45pt;height:127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" filled="f" stroked="f">
                <v:textbox inset=",.5mm,,.5mm">
                  <w:txbxContent>
                    <w:p w14:paraId="0E5B1602" w14:textId="77777777" w:rsidR="009B594F" w:rsidRDefault="003C4EE8">
                      <w:pPr>
                        <w:spacing w:before="240" w:after="240" w:line="360" w:lineRule="auto"/>
                        <w:jc w:val="center"/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sz w:val="36"/>
                          <w:szCs w:val="36"/>
                          <w:lang w:val="en-US"/>
                        </w:rPr>
                        <w:t>Ap</w:t>
                      </w:r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  <w:t>likacje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  <w:t>Internetowe</w:t>
                      </w:r>
                      <w:proofErr w:type="spellEnd"/>
                    </w:p>
                    <w:p w14:paraId="0A1F0145" w14:textId="109188D2" w:rsidR="00854816" w:rsidRDefault="00854816">
                      <w:pPr>
                        <w:spacing w:before="240" w:after="240" w:line="360" w:lineRule="auto"/>
                        <w:jc w:val="center"/>
                        <w:rPr>
                          <w:rFonts w:ascii="Calibri" w:hAnsi="Calibri" w:cs="Calibri"/>
                          <w:sz w:val="36"/>
                          <w:szCs w:val="36"/>
                          <w:lang w:val="en-US"/>
                        </w:rPr>
                      </w:pP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  <w:t>Calendarium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 –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  <w:t>aplikacja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  <w:t>wspomagająca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  <w:t>organizację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alibri" w:hAnsi="Calibri" w:cs="Calibri"/>
                          <w:color w:val="000000"/>
                          <w:sz w:val="36"/>
                          <w:szCs w:val="36"/>
                          <w:lang w:val="en-US"/>
                        </w:rPr>
                        <w:t>pracy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F571A" w:rsidRPr="0D9C4D47">
        <w:rPr>
          <w:rFonts w:asciiTheme="minorHAnsi" w:hAnsiTheme="minorHAnsi"/>
          <w:b/>
          <w:sz w:val="36"/>
          <w:szCs w:val="36"/>
        </w:rPr>
        <w:t>A</w:t>
      </w:r>
      <w:r w:rsidR="005865A1" w:rsidRPr="0D9C4D47">
        <w:rPr>
          <w:rFonts w:asciiTheme="minorHAnsi" w:hAnsiTheme="minorHAnsi"/>
          <w:b/>
          <w:sz w:val="36"/>
          <w:szCs w:val="36"/>
        </w:rPr>
        <w:t xml:space="preserve">ldona Świrad, </w:t>
      </w:r>
      <w:r w:rsidR="545A1ACC" w:rsidRPr="0D9C4D47">
        <w:rPr>
          <w:rFonts w:asciiTheme="minorHAnsi" w:hAnsiTheme="minorHAnsi"/>
          <w:b/>
          <w:sz w:val="36"/>
          <w:szCs w:val="36"/>
        </w:rPr>
        <w:t xml:space="preserve">Patryk </w:t>
      </w:r>
      <w:proofErr w:type="spellStart"/>
      <w:r w:rsidR="545A1ACC" w:rsidRPr="0D9C4D47">
        <w:rPr>
          <w:rFonts w:asciiTheme="minorHAnsi" w:hAnsiTheme="minorHAnsi"/>
          <w:b/>
          <w:sz w:val="36"/>
          <w:szCs w:val="36"/>
        </w:rPr>
        <w:t>W</w:t>
      </w:r>
      <w:r w:rsidR="3AA5CB14" w:rsidRPr="0D9C4D47">
        <w:rPr>
          <w:rFonts w:asciiTheme="minorHAnsi" w:hAnsiTheme="minorHAnsi"/>
          <w:b/>
          <w:sz w:val="36"/>
          <w:szCs w:val="36"/>
        </w:rPr>
        <w:t>ereszczak</w:t>
      </w:r>
      <w:proofErr w:type="spellEnd"/>
      <w:r w:rsidR="3AA5CB14" w:rsidRPr="0D9C4D47">
        <w:rPr>
          <w:rFonts w:asciiTheme="minorHAnsi" w:hAnsiTheme="minorHAnsi"/>
          <w:b/>
          <w:sz w:val="36"/>
          <w:szCs w:val="36"/>
        </w:rPr>
        <w:t xml:space="preserve"> </w:t>
      </w:r>
    </w:p>
    <w:p w14:paraId="6B76B313" w14:textId="77777777" w:rsidR="00CC3DFD" w:rsidRDefault="00CC3DFD" w:rsidP="00BF571A">
      <w:pPr>
        <w:spacing w:before="960"/>
        <w:rPr>
          <w:rFonts w:asciiTheme="minorHAnsi" w:hAnsiTheme="minorHAnsi" w:cstheme="minorHAnsi"/>
          <w:sz w:val="36"/>
          <w:szCs w:val="36"/>
        </w:rPr>
      </w:pPr>
    </w:p>
    <w:p w14:paraId="5933FB72" w14:textId="77777777" w:rsidR="00CC3DFD" w:rsidRDefault="00F60C1B" w:rsidP="00BF571A">
      <w:pPr>
        <w:spacing w:before="960"/>
        <w:rPr>
          <w:rFonts w:asciiTheme="minorHAnsi" w:hAnsiTheme="minorHAnsi" w:cstheme="minorHAnsi"/>
          <w:sz w:val="36"/>
          <w:szCs w:val="36"/>
        </w:rPr>
      </w:pPr>
      <w:r w:rsidRPr="00A858AC">
        <w:rPr>
          <w:rFonts w:asciiTheme="minorHAnsi" w:hAnsiTheme="minorHAnsi" w:cstheme="minorHAnsi"/>
          <w:sz w:val="36"/>
          <w:szCs w:val="36"/>
        </w:rPr>
        <w:t>Opiekun projektu:</w:t>
      </w:r>
    </w:p>
    <w:p w14:paraId="0D46F448" w14:textId="48434ED4" w:rsidR="00BF571A" w:rsidRPr="00A858AC" w:rsidRDefault="00527FC8" w:rsidP="00BF571A">
      <w:pPr>
        <w:spacing w:before="960"/>
        <w:rPr>
          <w:rFonts w:asciiTheme="minorHAnsi" w:hAnsiTheme="minorHAnsi" w:cstheme="minorHAnsi"/>
          <w:sz w:val="36"/>
          <w:szCs w:val="36"/>
        </w:rPr>
      </w:pPr>
      <w:r w:rsidRPr="00A858AC">
        <w:rPr>
          <w:rStyle w:val="normaltextrun"/>
          <w:rFonts w:asciiTheme="minorHAnsi" w:hAnsiTheme="minorHAnsi" w:cstheme="minorHAnsi"/>
          <w:color w:val="000000"/>
          <w:sz w:val="36"/>
          <w:szCs w:val="36"/>
          <w:shd w:val="clear" w:color="auto" w:fill="FFFFFF"/>
        </w:rPr>
        <w:t>d</w:t>
      </w:r>
      <w:r w:rsidR="004734EB" w:rsidRPr="00A858AC">
        <w:rPr>
          <w:rStyle w:val="normaltextrun"/>
          <w:rFonts w:asciiTheme="minorHAnsi" w:hAnsiTheme="minorHAnsi" w:cstheme="minorHAnsi"/>
          <w:color w:val="000000"/>
          <w:sz w:val="36"/>
          <w:szCs w:val="36"/>
          <w:shd w:val="clear" w:color="auto" w:fill="FFFFFF"/>
        </w:rPr>
        <w:t>r</w:t>
      </w:r>
      <w:r w:rsidR="00575017" w:rsidRPr="00A858AC">
        <w:rPr>
          <w:rStyle w:val="normaltextrun"/>
          <w:rFonts w:asciiTheme="minorHAnsi" w:hAnsiTheme="minorHAnsi" w:cstheme="minorHAnsi"/>
          <w:color w:val="000000"/>
          <w:sz w:val="36"/>
          <w:szCs w:val="36"/>
          <w:shd w:val="clear" w:color="auto" w:fill="FFFFFF"/>
        </w:rPr>
        <w:t xml:space="preserve"> inż. </w:t>
      </w:r>
      <w:r w:rsidR="1F857A2E" w:rsidRPr="00A858AC">
        <w:rPr>
          <w:rStyle w:val="contentcontrolboundarysink"/>
          <w:rFonts w:asciiTheme="minorHAnsi" w:hAnsiTheme="minorHAnsi" w:cstheme="minorHAnsi"/>
          <w:color w:val="000000"/>
          <w:sz w:val="36"/>
          <w:szCs w:val="36"/>
          <w:shd w:val="clear" w:color="auto" w:fill="FFFFFF"/>
        </w:rPr>
        <w:t>Mirosław Mazurek</w:t>
      </w:r>
      <w:r w:rsidR="00BF571A" w:rsidRPr="00A858AC">
        <w:rPr>
          <w:rFonts w:asciiTheme="minorHAnsi" w:hAnsiTheme="minorHAnsi" w:cstheme="minorHAnsi"/>
          <w:sz w:val="36"/>
          <w:szCs w:val="36"/>
        </w:rPr>
        <w:br/>
      </w:r>
      <w:sdt>
        <w:sdtPr>
          <w:rPr>
            <w:rFonts w:asciiTheme="minorHAnsi" w:hAnsiTheme="minorHAnsi" w:cstheme="minorHAnsi"/>
            <w:sz w:val="36"/>
            <w:szCs w:val="36"/>
          </w:rPr>
          <w:id w:val="516500331"/>
          <w:placeholder>
            <w:docPart w:val="6C04FFC78E5649D9929F9EDB1DBD4A2F"/>
          </w:placeholder>
          <w:dropDownList>
            <w:listItem w:displayText="(tytuł naukowy przed)" w:value="(tytuł naukowy przed)"/>
            <w:listItem w:displayText="prof. dr hab. inż. " w:value="prof. dr hab. inż. "/>
            <w:listItem w:displayText="prof. dr hab. " w:value="prof. dr hab. "/>
            <w:listItem w:displayText="dr hab. inż. " w:value="dr hab. inż. "/>
            <w:listItem w:displayText="dr hab. " w:value="dr hab. "/>
            <w:listItem w:displayText="dr inż. " w:value="dr inż. "/>
            <w:listItem w:displayText="dr " w:value="dr "/>
            <w:listItem w:displayText="mgr inż. " w:value="mgr inż. "/>
            <w:listItem w:displayText="mgr" w:value="mgr"/>
          </w:dropDownList>
        </w:sdtPr>
        <w:sdtEndPr/>
        <w:sdtContent>
          <w:r w:rsidR="005F758B" w:rsidRPr="00A858AC">
            <w:rPr>
              <w:rFonts w:asciiTheme="minorHAnsi" w:hAnsiTheme="minorHAnsi" w:cstheme="minorHAnsi"/>
              <w:sz w:val="36"/>
              <w:szCs w:val="36"/>
            </w:rPr>
            <w:t xml:space="preserve">mgr inż. </w:t>
          </w:r>
        </w:sdtContent>
      </w:sdt>
      <w:r w:rsidR="246487BE" w:rsidRPr="00A858AC">
        <w:rPr>
          <w:rFonts w:asciiTheme="minorHAnsi" w:hAnsiTheme="minorHAnsi" w:cstheme="minorHAnsi"/>
          <w:sz w:val="36"/>
          <w:szCs w:val="36"/>
        </w:rPr>
        <w:t xml:space="preserve">Piotr </w:t>
      </w:r>
      <w:proofErr w:type="spellStart"/>
      <w:r w:rsidR="246487BE" w:rsidRPr="00A858AC">
        <w:rPr>
          <w:rFonts w:asciiTheme="minorHAnsi" w:hAnsiTheme="minorHAnsi" w:cstheme="minorHAnsi"/>
          <w:sz w:val="36"/>
          <w:szCs w:val="36"/>
        </w:rPr>
        <w:t>Hadaj</w:t>
      </w:r>
      <w:proofErr w:type="spellEnd"/>
    </w:p>
    <w:p w14:paraId="76161A96" w14:textId="2BAF5DE0" w:rsidR="00BF571A" w:rsidRPr="00A858AC" w:rsidRDefault="00BF571A" w:rsidP="00AB0B4F">
      <w:pPr>
        <w:spacing w:before="2400"/>
        <w:jc w:val="center"/>
        <w:rPr>
          <w:rFonts w:asciiTheme="minorHAnsi" w:hAnsiTheme="minorHAnsi" w:cstheme="minorHAnsi"/>
          <w:sz w:val="36"/>
          <w:szCs w:val="36"/>
        </w:rPr>
      </w:pPr>
      <w:r w:rsidRPr="00A858AC">
        <w:rPr>
          <w:rFonts w:asciiTheme="minorHAnsi" w:hAnsiTheme="minorHAnsi" w:cstheme="minorHAnsi"/>
          <w:sz w:val="36"/>
          <w:szCs w:val="36"/>
        </w:rPr>
        <w:t>Rzeszów,</w:t>
      </w:r>
      <w:r w:rsidR="09086582" w:rsidRPr="00A858AC">
        <w:rPr>
          <w:rFonts w:asciiTheme="minorHAnsi" w:hAnsiTheme="minorHAnsi" w:cstheme="minorHAnsi"/>
          <w:sz w:val="36"/>
          <w:szCs w:val="36"/>
        </w:rPr>
        <w:t xml:space="preserve"> </w:t>
      </w:r>
      <w:r w:rsidR="005865A1" w:rsidRPr="00A858AC">
        <w:rPr>
          <w:rFonts w:asciiTheme="minorHAnsi" w:hAnsiTheme="minorHAnsi" w:cstheme="minorHAnsi"/>
          <w:sz w:val="36"/>
          <w:szCs w:val="36"/>
        </w:rPr>
        <w:t xml:space="preserve">2023 </w:t>
      </w:r>
      <w:r w:rsidRPr="00A858AC">
        <w:rPr>
          <w:rFonts w:asciiTheme="minorHAnsi" w:hAnsiTheme="minorHAnsi" w:cstheme="minorHAnsi"/>
          <w:sz w:val="36"/>
          <w:szCs w:val="36"/>
        </w:rPr>
        <w:br w:type="page"/>
      </w:r>
    </w:p>
    <w:p w14:paraId="4906E1AE" w14:textId="77777777" w:rsidR="00BF571A" w:rsidRPr="00A858AC" w:rsidRDefault="00BF571A" w:rsidP="00AB0B4F">
      <w:pPr>
        <w:spacing w:before="2400"/>
        <w:rPr>
          <w:rFonts w:asciiTheme="minorHAnsi" w:hAnsiTheme="minorHAnsi" w:cstheme="minorHAnsi"/>
        </w:rPr>
        <w:sectPr w:rsidR="00BF571A" w:rsidRPr="00A858AC" w:rsidSect="00097D70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09" w:gutter="85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eastAsia="en-US"/>
        </w:rPr>
        <w:id w:val="-4685216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3CFAA7" w14:textId="1E59B1E0" w:rsidR="00E3550C" w:rsidRPr="00A858AC" w:rsidRDefault="00E3550C" w:rsidP="00ED1FEC">
          <w:pPr>
            <w:pStyle w:val="Nagwekspisutreci"/>
            <w:numPr>
              <w:ilvl w:val="0"/>
              <w:numId w:val="0"/>
            </w:numPr>
            <w:ind w:left="432" w:hanging="432"/>
            <w:rPr>
              <w:rFonts w:asciiTheme="minorHAnsi" w:hAnsiTheme="minorHAnsi" w:cstheme="minorHAnsi"/>
            </w:rPr>
          </w:pPr>
          <w:r w:rsidRPr="00A858AC">
            <w:rPr>
              <w:rFonts w:asciiTheme="minorHAnsi" w:hAnsiTheme="minorHAnsi" w:cstheme="minorHAnsi"/>
            </w:rPr>
            <w:t>Spis treści</w:t>
          </w:r>
        </w:p>
        <w:p w14:paraId="21B7E2E2" w14:textId="045CC91B" w:rsidR="00BF5403" w:rsidRDefault="008A08D0">
          <w:pPr>
            <w:pStyle w:val="Spistreci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r w:rsidRPr="00A858AC">
            <w:rPr>
              <w:rFonts w:asciiTheme="minorHAnsi" w:hAnsiTheme="minorHAnsi" w:cstheme="minorHAnsi"/>
            </w:rPr>
            <w:fldChar w:fldCharType="begin"/>
          </w:r>
          <w:r w:rsidRPr="00A858AC">
            <w:rPr>
              <w:rFonts w:asciiTheme="minorHAnsi" w:hAnsiTheme="minorHAnsi" w:cstheme="minorHAnsi"/>
            </w:rPr>
            <w:instrText>TOC \o "1-3" \h \z \u</w:instrText>
          </w:r>
          <w:r w:rsidRPr="00A858AC">
            <w:rPr>
              <w:rFonts w:asciiTheme="minorHAnsi" w:hAnsiTheme="minorHAnsi" w:cstheme="minorHAnsi"/>
            </w:rPr>
            <w:fldChar w:fldCharType="separate"/>
          </w:r>
          <w:hyperlink w:anchor="_Toc153878102" w:history="1">
            <w:r w:rsidR="00BF5403" w:rsidRPr="006D640C">
              <w:rPr>
                <w:rStyle w:val="Hipercze"/>
                <w:rFonts w:cstheme="minorHAnsi"/>
                <w:noProof/>
              </w:rPr>
              <w:t>1</w:t>
            </w:r>
            <w:r w:rsidR="00BF5403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="00BF5403" w:rsidRPr="006D640C">
              <w:rPr>
                <w:rStyle w:val="Hipercze"/>
                <w:rFonts w:cstheme="minorHAnsi"/>
                <w:noProof/>
              </w:rPr>
              <w:t>Wstęp</w:t>
            </w:r>
            <w:r w:rsidR="00BF5403">
              <w:rPr>
                <w:noProof/>
                <w:webHidden/>
              </w:rPr>
              <w:tab/>
            </w:r>
            <w:r w:rsidR="00BF5403">
              <w:rPr>
                <w:noProof/>
                <w:webHidden/>
              </w:rPr>
              <w:fldChar w:fldCharType="begin"/>
            </w:r>
            <w:r w:rsidR="00BF5403">
              <w:rPr>
                <w:noProof/>
                <w:webHidden/>
              </w:rPr>
              <w:instrText xml:space="preserve"> PAGEREF _Toc153878102 \h </w:instrText>
            </w:r>
            <w:r w:rsidR="00BF5403">
              <w:rPr>
                <w:noProof/>
                <w:webHidden/>
              </w:rPr>
            </w:r>
            <w:r w:rsidR="00BF5403">
              <w:rPr>
                <w:noProof/>
                <w:webHidden/>
              </w:rPr>
              <w:fldChar w:fldCharType="separate"/>
            </w:r>
            <w:r w:rsidR="00BF5403">
              <w:rPr>
                <w:noProof/>
                <w:webHidden/>
              </w:rPr>
              <w:t>4</w:t>
            </w:r>
            <w:r w:rsidR="00BF5403">
              <w:rPr>
                <w:noProof/>
                <w:webHidden/>
              </w:rPr>
              <w:fldChar w:fldCharType="end"/>
            </w:r>
          </w:hyperlink>
        </w:p>
        <w:p w14:paraId="2687C68E" w14:textId="677A5F96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03" w:history="1">
            <w:r w:rsidRPr="006D640C">
              <w:rPr>
                <w:rStyle w:val="Hipercze"/>
                <w:rFonts w:cstheme="minorHAnsi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rFonts w:cstheme="minorHAnsi"/>
                <w:noProof/>
              </w:rPr>
              <w:t>Opis modelu strony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8EFE1" w14:textId="794C5C0B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04" w:history="1">
            <w:r w:rsidRPr="006D640C">
              <w:rPr>
                <w:rStyle w:val="Hipercz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Cel i zastosowanie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770B7" w14:textId="0B8DD6D9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05" w:history="1">
            <w:r w:rsidRPr="006D640C">
              <w:rPr>
                <w:rStyle w:val="Hipercze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Opis koncepcji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BFE7D" w14:textId="153D9D75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06" w:history="1">
            <w:r w:rsidRPr="006D640C">
              <w:rPr>
                <w:rStyle w:val="Hipercze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Opis logiki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ECB5E" w14:textId="7FB1DFCB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07" w:history="1">
            <w:r w:rsidRPr="006D640C">
              <w:rPr>
                <w:rStyle w:val="Hipercze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Opis strony –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C9357" w14:textId="31409073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08" w:history="1">
            <w:r w:rsidRPr="006D640C">
              <w:rPr>
                <w:rStyle w:val="Hipercze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Szkieletowanie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D414D" w14:textId="35E6AF25" w:rsidR="00BF5403" w:rsidRDefault="00BF5403">
          <w:pPr>
            <w:pStyle w:val="Spistreci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09" w:history="1">
            <w:r w:rsidRPr="006D640C">
              <w:rPr>
                <w:rStyle w:val="Hipercze"/>
                <w:noProof/>
              </w:rPr>
              <w:t>1.6.1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Panel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F18DC" w14:textId="496AD087" w:rsidR="00BF5403" w:rsidRDefault="00BF5403">
          <w:pPr>
            <w:pStyle w:val="Spistreci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10" w:history="1">
            <w:r w:rsidRPr="006D640C">
              <w:rPr>
                <w:rStyle w:val="Hipercze"/>
                <w:noProof/>
              </w:rPr>
              <w:t>1.6.2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Panel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9B3B8" w14:textId="51810E56" w:rsidR="00BF5403" w:rsidRDefault="00BF5403">
          <w:pPr>
            <w:pStyle w:val="Spistreci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11" w:history="1">
            <w:r w:rsidRPr="006D640C">
              <w:rPr>
                <w:rStyle w:val="Hipercze"/>
                <w:noProof/>
              </w:rPr>
              <w:t>1.6.3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Kalendarz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08729" w14:textId="0385A668" w:rsidR="00BF5403" w:rsidRDefault="00BF5403">
          <w:pPr>
            <w:pStyle w:val="Spistreci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12" w:history="1">
            <w:r w:rsidRPr="006D640C">
              <w:rPr>
                <w:rStyle w:val="Hipercze"/>
                <w:noProof/>
              </w:rPr>
              <w:t>1.6.4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Lista To 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E30B2" w14:textId="1D7517B1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13" w:history="1">
            <w:r w:rsidRPr="006D640C">
              <w:rPr>
                <w:rStyle w:val="Hipercze"/>
                <w:rFonts w:cstheme="minorHAnsi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rFonts w:cstheme="minorHAnsi"/>
                <w:noProof/>
              </w:rPr>
              <w:t>Instalacja Django i innych podstawowych pakietów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EFFCB" w14:textId="31466AF9" w:rsidR="00BF5403" w:rsidRDefault="00BF5403">
          <w:pPr>
            <w:pStyle w:val="Spistreci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14" w:history="1">
            <w:r w:rsidRPr="006D640C">
              <w:rPr>
                <w:rStyle w:val="Hipercze"/>
                <w:rFonts w:cstheme="minorHAnsi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rFonts w:cstheme="minorHAnsi"/>
                <w:noProof/>
              </w:rPr>
              <w:t>Kalendarz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7F47F" w14:textId="1D5BF1CB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15" w:history="1">
            <w:r w:rsidRPr="006D640C">
              <w:rPr>
                <w:rStyle w:val="Hipercze"/>
                <w:rFonts w:cstheme="minorHAnsi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rFonts w:cstheme="minorHAnsi"/>
                <w:noProof/>
              </w:rPr>
              <w:t>Model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B9FBF" w14:textId="553C035B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16" w:history="1">
            <w:r w:rsidRPr="006D640C">
              <w:rPr>
                <w:rStyle w:val="Hipercze"/>
                <w:rFonts w:cstheme="minorHAnsi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rFonts w:cstheme="minorHAnsi"/>
                <w:noProof/>
              </w:rPr>
              <w:t>Widoki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C6D15" w14:textId="6CE04884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17" w:history="1">
            <w:r w:rsidRPr="006D640C">
              <w:rPr>
                <w:rStyle w:val="Hipercz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Templatki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17A7F" w14:textId="355E050B" w:rsidR="00BF5403" w:rsidRDefault="00BF5403">
          <w:pPr>
            <w:pStyle w:val="Spistreci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18" w:history="1">
            <w:r w:rsidRPr="006D640C">
              <w:rPr>
                <w:rStyle w:val="Hipercze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base.html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538FF" w14:textId="46046143" w:rsidR="00BF5403" w:rsidRDefault="00BF5403">
          <w:pPr>
            <w:pStyle w:val="Spistreci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19" w:history="1">
            <w:r w:rsidRPr="006D640C">
              <w:rPr>
                <w:rStyle w:val="Hipercze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866D5" w14:textId="5C235243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20" w:history="1">
            <w:r w:rsidRPr="006D640C">
              <w:rPr>
                <w:rStyle w:val="Hipercz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Wygląd kalendarza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A4D6" w14:textId="0BDBFF13" w:rsidR="00BF5403" w:rsidRDefault="00BF5403">
          <w:pPr>
            <w:pStyle w:val="Spistreci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21" w:history="1">
            <w:r w:rsidRPr="006D640C">
              <w:rPr>
                <w:rStyle w:val="Hipercz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System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98D12" w14:textId="08822C31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22" w:history="1">
            <w:r w:rsidRPr="006D640C">
              <w:rPr>
                <w:rStyle w:val="Hipercz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Ustawienia wstępne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5B19A" w14:textId="6AB36559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23" w:history="1">
            <w:r w:rsidRPr="006D640C">
              <w:rPr>
                <w:rStyle w:val="Hipercz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Ustawienia plików urls.py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B0E0E" w14:textId="07CCD934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24" w:history="1">
            <w:r w:rsidRPr="006D640C">
              <w:rPr>
                <w:rStyle w:val="Hipercz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Views.py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6EFE7" w14:textId="1EE1F34F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25" w:history="1">
            <w:r w:rsidRPr="006D640C">
              <w:rPr>
                <w:rStyle w:val="Hipercz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E28F8" w14:textId="7E519F48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26" w:history="1">
            <w:r w:rsidRPr="006D640C">
              <w:rPr>
                <w:rStyle w:val="Hipercz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6607A" w14:textId="3F2D1E1B" w:rsidR="00BF5403" w:rsidRDefault="00BF5403">
          <w:pPr>
            <w:pStyle w:val="Spistreci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27" w:history="1">
            <w:r w:rsidRPr="006D640C">
              <w:rPr>
                <w:rStyle w:val="Hipercze"/>
                <w:noProof/>
              </w:rPr>
              <w:t>3.5.1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FEC81" w14:textId="77120BCE" w:rsidR="00BF5403" w:rsidRDefault="00BF5403">
          <w:pPr>
            <w:pStyle w:val="Spistreci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28" w:history="1">
            <w:r w:rsidRPr="006D640C">
              <w:rPr>
                <w:rStyle w:val="Hipercze"/>
                <w:noProof/>
              </w:rPr>
              <w:t>3.5.2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Login.html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10450" w14:textId="67335964" w:rsidR="00BF5403" w:rsidRDefault="00BF5403">
          <w:pPr>
            <w:pStyle w:val="Spistreci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29" w:history="1">
            <w:r w:rsidRPr="006D640C">
              <w:rPr>
                <w:rStyle w:val="Hipercze"/>
                <w:noProof/>
              </w:rPr>
              <w:t>3.5.3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Signup.html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F56E4" w14:textId="6A1FB488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30" w:history="1">
            <w:r w:rsidRPr="006D640C">
              <w:rPr>
                <w:rStyle w:val="Hipercze"/>
                <w:noProof/>
              </w:rPr>
              <w:t>3.6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Widok strony logowania i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53CE6" w14:textId="2850CDD8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31" w:history="1">
            <w:r w:rsidRPr="006D640C">
              <w:rPr>
                <w:rStyle w:val="Hipercze"/>
                <w:noProof/>
              </w:rPr>
              <w:t>3.7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Dodanie dodatkowych zabezpieczeń podczas logowania i rejestracji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E15C0" w14:textId="5E6C273C" w:rsidR="00BF5403" w:rsidRDefault="00BF5403">
          <w:pPr>
            <w:pStyle w:val="Spistreci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32" w:history="1">
            <w:r w:rsidRPr="006D640C">
              <w:rPr>
                <w:rStyle w:val="Hipercz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Lista 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54A8F" w14:textId="7BB2EC95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33" w:history="1">
            <w:r w:rsidRPr="006D640C">
              <w:rPr>
                <w:rStyle w:val="Hipercz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Urls.py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A0154" w14:textId="25269BC4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34" w:history="1">
            <w:r w:rsidRPr="006D640C">
              <w:rPr>
                <w:rStyle w:val="Hipercz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Models.py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C1E4" w14:textId="3C58B462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35" w:history="1">
            <w:r w:rsidRPr="006D640C">
              <w:rPr>
                <w:rStyle w:val="Hipercz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Views.py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82185" w14:textId="3EC329ED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36" w:history="1">
            <w:r w:rsidRPr="006D640C">
              <w:rPr>
                <w:rStyle w:val="Hipercze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Templates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AAF0D" w14:textId="6C4DF9E5" w:rsidR="00BF5403" w:rsidRDefault="00BF5403">
          <w:pPr>
            <w:pStyle w:val="Spistreci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37" w:history="1">
            <w:r w:rsidRPr="006D640C">
              <w:rPr>
                <w:rStyle w:val="Hipercze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tbase.html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A675A" w14:textId="42BB7ED7" w:rsidR="00BF5403" w:rsidRDefault="00BF5403">
          <w:pPr>
            <w:pStyle w:val="Spistreci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38" w:history="1">
            <w:r w:rsidRPr="006D640C">
              <w:rPr>
                <w:rStyle w:val="Hipercze"/>
                <w:noProof/>
              </w:rPr>
              <w:t>4.4.2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tindex.html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BDB89" w14:textId="775C7277" w:rsidR="00BF5403" w:rsidRDefault="00BF5403">
          <w:pPr>
            <w:pStyle w:val="Spistreci3"/>
            <w:tabs>
              <w:tab w:val="left" w:pos="132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39" w:history="1">
            <w:r w:rsidRPr="006D640C">
              <w:rPr>
                <w:rStyle w:val="Hipercze"/>
                <w:noProof/>
              </w:rPr>
              <w:t>4.4.3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Todo-list.html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1E990" w14:textId="6ECF73B5" w:rsidR="00BF5403" w:rsidRDefault="00BF5403">
          <w:pPr>
            <w:pStyle w:val="Spistreci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40" w:history="1">
            <w:r w:rsidRPr="006D640C">
              <w:rPr>
                <w:rStyle w:val="Hipercze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Wygląd listy todo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A2E81" w14:textId="0B5F2423" w:rsidR="00BF5403" w:rsidRDefault="00BF5403">
          <w:pPr>
            <w:pStyle w:val="Spistreci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41" w:history="1">
            <w:r w:rsidRPr="006D640C">
              <w:rPr>
                <w:rStyle w:val="Hipercz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6C1A2" w14:textId="6FE1C97B" w:rsidR="00BF5403" w:rsidRDefault="00BF5403">
          <w:pPr>
            <w:pStyle w:val="Spistreci1"/>
            <w:tabs>
              <w:tab w:val="left" w:pos="480"/>
              <w:tab w:val="right" w:leader="dot" w:pos="8777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l-PL"/>
              <w14:ligatures w14:val="standardContextual"/>
            </w:rPr>
          </w:pPr>
          <w:hyperlink w:anchor="_Toc153878142" w:history="1">
            <w:r w:rsidRPr="006D640C">
              <w:rPr>
                <w:rStyle w:val="Hipercz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l-PL"/>
                <w14:ligatures w14:val="standardContextual"/>
              </w:rPr>
              <w:tab/>
            </w:r>
            <w:r w:rsidRPr="006D640C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_Toc153878142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89704" w14:textId="516F5B96" w:rsidR="00E3550C" w:rsidRPr="00A858AC" w:rsidRDefault="008A08D0">
          <w:pPr>
            <w:rPr>
              <w:rFonts w:asciiTheme="minorHAnsi" w:hAnsiTheme="minorHAnsi" w:cstheme="minorHAnsi"/>
            </w:rPr>
          </w:pPr>
          <w:r w:rsidRPr="00A858AC">
            <w:rPr>
              <w:rFonts w:asciiTheme="minorHAnsi" w:hAnsiTheme="minorHAnsi" w:cstheme="minorHAnsi"/>
            </w:rPr>
            <w:fldChar w:fldCharType="end"/>
          </w:r>
        </w:p>
      </w:sdtContent>
    </w:sdt>
    <w:p w14:paraId="29468B93" w14:textId="70E45E99" w:rsidR="00523A03" w:rsidRPr="00A858AC" w:rsidRDefault="00523A03" w:rsidP="003E48C2">
      <w:pPr>
        <w:pStyle w:val="Nagwek1"/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br w:type="page"/>
      </w:r>
      <w:bookmarkStart w:id="0" w:name="_Toc153878102"/>
      <w:r w:rsidR="003E48C2" w:rsidRPr="00A858AC">
        <w:rPr>
          <w:rFonts w:asciiTheme="minorHAnsi" w:hAnsiTheme="minorHAnsi" w:cstheme="minorHAnsi"/>
        </w:rPr>
        <w:lastRenderedPageBreak/>
        <w:t>Wstęp</w:t>
      </w:r>
      <w:bookmarkEnd w:id="0"/>
    </w:p>
    <w:p w14:paraId="5BB6ED48" w14:textId="77777777" w:rsidR="00A955CE" w:rsidRDefault="00A955CE" w:rsidP="003E48C2">
      <w:pPr>
        <w:rPr>
          <w:rFonts w:asciiTheme="minorHAnsi" w:hAnsiTheme="minorHAnsi" w:cstheme="minorHAnsi"/>
        </w:rPr>
      </w:pPr>
    </w:p>
    <w:p w14:paraId="6DC924C8" w14:textId="2244464F" w:rsidR="001E37FA" w:rsidRDefault="00EA3990" w:rsidP="006F3393">
      <w:pPr>
        <w:pStyle w:val="Nagwek2"/>
        <w:rPr>
          <w:rFonts w:asciiTheme="minorHAnsi" w:hAnsiTheme="minorHAnsi" w:cstheme="minorHAnsi"/>
        </w:rPr>
      </w:pPr>
      <w:bookmarkStart w:id="1" w:name="_Toc153878103"/>
      <w:r>
        <w:rPr>
          <w:rFonts w:asciiTheme="minorHAnsi" w:hAnsiTheme="minorHAnsi" w:cstheme="minorHAnsi"/>
        </w:rPr>
        <w:t>Opis modelu strony</w:t>
      </w:r>
      <w:bookmarkEnd w:id="1"/>
      <w:r>
        <w:rPr>
          <w:rFonts w:asciiTheme="minorHAnsi" w:hAnsiTheme="minorHAnsi" w:cstheme="minorHAnsi"/>
        </w:rPr>
        <w:br/>
      </w:r>
    </w:p>
    <w:p w14:paraId="0FC1D084" w14:textId="77777777" w:rsidR="002524B2" w:rsidRPr="002524B2" w:rsidRDefault="002524B2" w:rsidP="002524B2">
      <w:pPr>
        <w:rPr>
          <w:rFonts w:asciiTheme="minorHAnsi" w:hAnsiTheme="minorHAnsi" w:cstheme="minorHAnsi"/>
        </w:rPr>
      </w:pPr>
      <w:r w:rsidRPr="002524B2">
        <w:rPr>
          <w:rFonts w:asciiTheme="minorHAnsi" w:hAnsiTheme="minorHAnsi" w:cstheme="minorHAnsi"/>
        </w:rPr>
        <w:t>Projekt aplikacji internetowej skupia się na stworzeniu kompleksowej platformy wspomagającej organizację codziennych działań użytkowników. Oto rozwinięcie tematu projektu:</w:t>
      </w:r>
    </w:p>
    <w:p w14:paraId="19691732" w14:textId="77777777" w:rsidR="002524B2" w:rsidRPr="002524B2" w:rsidRDefault="002524B2" w:rsidP="002524B2">
      <w:pPr>
        <w:rPr>
          <w:rFonts w:asciiTheme="minorHAnsi" w:hAnsiTheme="minorHAnsi" w:cstheme="minorHAnsi"/>
        </w:rPr>
      </w:pPr>
    </w:p>
    <w:p w14:paraId="34624829" w14:textId="77777777" w:rsidR="00524433" w:rsidRPr="00524433" w:rsidRDefault="00524433" w:rsidP="00524433">
      <w:pPr>
        <w:numPr>
          <w:ilvl w:val="0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  <w:b/>
          <w:bCs/>
        </w:rPr>
        <w:t>Zarządzanie Kalendarzem:</w:t>
      </w:r>
    </w:p>
    <w:p w14:paraId="39771979" w14:textId="77777777" w:rsidR="00524433" w:rsidRPr="00524433" w:rsidRDefault="00524433" w:rsidP="00524433">
      <w:pPr>
        <w:numPr>
          <w:ilvl w:val="1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</w:rPr>
        <w:t>Dodawanie, edycja i usuwanie wydarzeń w kalendarzu.</w:t>
      </w:r>
    </w:p>
    <w:p w14:paraId="291902DC" w14:textId="77777777" w:rsidR="00524433" w:rsidRPr="00524433" w:rsidRDefault="00524433" w:rsidP="00524433">
      <w:pPr>
        <w:numPr>
          <w:ilvl w:val="1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</w:rPr>
        <w:t>Widok dzienny, tygodniowy, miesięczny dla lepszej organizacji czasu.</w:t>
      </w:r>
    </w:p>
    <w:p w14:paraId="3F8F8BD6" w14:textId="77777777" w:rsidR="00524433" w:rsidRPr="00524433" w:rsidRDefault="00524433" w:rsidP="00524433">
      <w:pPr>
        <w:numPr>
          <w:ilvl w:val="1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</w:rPr>
        <w:t>Powiadomienia o zbliżających się wydarzeniach.</w:t>
      </w:r>
    </w:p>
    <w:p w14:paraId="00F46963" w14:textId="77777777" w:rsidR="00524433" w:rsidRPr="00524433" w:rsidRDefault="00524433" w:rsidP="00524433">
      <w:pPr>
        <w:numPr>
          <w:ilvl w:val="0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  <w:b/>
          <w:bCs/>
        </w:rPr>
        <w:t xml:space="preserve">Lista Zadań </w:t>
      </w:r>
      <w:proofErr w:type="spellStart"/>
      <w:r w:rsidRPr="00524433">
        <w:rPr>
          <w:rFonts w:asciiTheme="minorHAnsi" w:hAnsiTheme="minorHAnsi" w:cstheme="minorHAnsi"/>
          <w:b/>
          <w:bCs/>
        </w:rPr>
        <w:t>Todo</w:t>
      </w:r>
      <w:proofErr w:type="spellEnd"/>
      <w:r w:rsidRPr="00524433">
        <w:rPr>
          <w:rFonts w:asciiTheme="minorHAnsi" w:hAnsiTheme="minorHAnsi" w:cstheme="minorHAnsi"/>
          <w:b/>
          <w:bCs/>
        </w:rPr>
        <w:t>:</w:t>
      </w:r>
    </w:p>
    <w:p w14:paraId="3B7BA9DF" w14:textId="77777777" w:rsidR="00524433" w:rsidRPr="00524433" w:rsidRDefault="00524433" w:rsidP="00524433">
      <w:pPr>
        <w:numPr>
          <w:ilvl w:val="1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</w:rPr>
        <w:t>Dodawanie nowych zadań do wykonania.</w:t>
      </w:r>
    </w:p>
    <w:p w14:paraId="12309E9E" w14:textId="77777777" w:rsidR="00524433" w:rsidRPr="00524433" w:rsidRDefault="00524433" w:rsidP="00524433">
      <w:pPr>
        <w:numPr>
          <w:ilvl w:val="1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</w:rPr>
        <w:t>Oznaczanie zadań jako ukończone.</w:t>
      </w:r>
    </w:p>
    <w:p w14:paraId="6E41C0BA" w14:textId="77777777" w:rsidR="00524433" w:rsidRPr="00524433" w:rsidRDefault="00524433" w:rsidP="00524433">
      <w:pPr>
        <w:numPr>
          <w:ilvl w:val="1"/>
          <w:numId w:val="40"/>
        </w:numPr>
        <w:rPr>
          <w:rFonts w:asciiTheme="minorHAnsi" w:hAnsiTheme="minorHAnsi" w:cstheme="minorHAnsi"/>
        </w:rPr>
      </w:pPr>
      <w:proofErr w:type="spellStart"/>
      <w:r w:rsidRPr="00524433">
        <w:rPr>
          <w:rFonts w:asciiTheme="minorHAnsi" w:hAnsiTheme="minorHAnsi" w:cstheme="minorHAnsi"/>
        </w:rPr>
        <w:t>Priorytetyzacja</w:t>
      </w:r>
      <w:proofErr w:type="spellEnd"/>
      <w:r w:rsidRPr="00524433">
        <w:rPr>
          <w:rFonts w:asciiTheme="minorHAnsi" w:hAnsiTheme="minorHAnsi" w:cstheme="minorHAnsi"/>
        </w:rPr>
        <w:t xml:space="preserve"> zadań.</w:t>
      </w:r>
    </w:p>
    <w:p w14:paraId="6B8B9BA6" w14:textId="77777777" w:rsidR="00524433" w:rsidRPr="00524433" w:rsidRDefault="00524433" w:rsidP="00524433">
      <w:pPr>
        <w:numPr>
          <w:ilvl w:val="0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  <w:b/>
          <w:bCs/>
        </w:rPr>
        <w:t>Podgląd i Kontrolowana Modyfikacja:</w:t>
      </w:r>
    </w:p>
    <w:p w14:paraId="65DF27B6" w14:textId="77777777" w:rsidR="00524433" w:rsidRPr="00524433" w:rsidRDefault="00524433" w:rsidP="00524433">
      <w:pPr>
        <w:numPr>
          <w:ilvl w:val="1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</w:rPr>
        <w:t>Podgląd postępów w realizacji zadań i wydarzeń.</w:t>
      </w:r>
    </w:p>
    <w:p w14:paraId="3D036D6C" w14:textId="77777777" w:rsidR="00524433" w:rsidRPr="00524433" w:rsidRDefault="00524433" w:rsidP="00524433">
      <w:pPr>
        <w:numPr>
          <w:ilvl w:val="1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</w:rPr>
        <w:t>Możliwość kontrolowanej modyfikacji, aktualizacji i usuwania.</w:t>
      </w:r>
    </w:p>
    <w:p w14:paraId="4789AF30" w14:textId="77777777" w:rsidR="00524433" w:rsidRPr="00524433" w:rsidRDefault="00524433" w:rsidP="00524433">
      <w:pPr>
        <w:numPr>
          <w:ilvl w:val="0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  <w:b/>
          <w:bCs/>
        </w:rPr>
        <w:t>Elastyczność Dostępu:</w:t>
      </w:r>
    </w:p>
    <w:p w14:paraId="08128DF2" w14:textId="77777777" w:rsidR="00524433" w:rsidRPr="00524433" w:rsidRDefault="00524433" w:rsidP="00524433">
      <w:pPr>
        <w:numPr>
          <w:ilvl w:val="1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</w:rPr>
        <w:t>Dostęp do aplikacji z różnych urządzeń (komputer, tablet, smartfon).</w:t>
      </w:r>
    </w:p>
    <w:p w14:paraId="4ADC37A8" w14:textId="77777777" w:rsidR="00524433" w:rsidRPr="00524433" w:rsidRDefault="00524433" w:rsidP="00524433">
      <w:pPr>
        <w:numPr>
          <w:ilvl w:val="1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</w:rPr>
        <w:t>Interfejs responsywny dla lepszej użyteczności.</w:t>
      </w:r>
    </w:p>
    <w:p w14:paraId="252415D6" w14:textId="77777777" w:rsidR="00524433" w:rsidRPr="00524433" w:rsidRDefault="00524433" w:rsidP="00524433">
      <w:pPr>
        <w:numPr>
          <w:ilvl w:val="0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  <w:b/>
          <w:bCs/>
        </w:rPr>
        <w:t>Bezpieczeństwo i Prywatność:</w:t>
      </w:r>
    </w:p>
    <w:p w14:paraId="74667547" w14:textId="77777777" w:rsidR="00524433" w:rsidRPr="00524433" w:rsidRDefault="00524433" w:rsidP="00524433">
      <w:pPr>
        <w:numPr>
          <w:ilvl w:val="1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</w:rPr>
        <w:t>Bezpieczne przechowywanie danych.</w:t>
      </w:r>
    </w:p>
    <w:p w14:paraId="19AE0A06" w14:textId="77777777" w:rsidR="00524433" w:rsidRPr="00524433" w:rsidRDefault="00524433" w:rsidP="00524433">
      <w:pPr>
        <w:numPr>
          <w:ilvl w:val="1"/>
          <w:numId w:val="40"/>
        </w:numPr>
        <w:rPr>
          <w:rFonts w:asciiTheme="minorHAnsi" w:hAnsiTheme="minorHAnsi" w:cstheme="minorHAnsi"/>
        </w:rPr>
      </w:pPr>
      <w:r w:rsidRPr="00524433">
        <w:rPr>
          <w:rFonts w:asciiTheme="minorHAnsi" w:hAnsiTheme="minorHAnsi" w:cstheme="minorHAnsi"/>
        </w:rPr>
        <w:t>Opcje kontroli prywatności.</w:t>
      </w:r>
    </w:p>
    <w:p w14:paraId="1C9BBCAD" w14:textId="0B4F1A4C" w:rsidR="00174278" w:rsidRDefault="00174278" w:rsidP="00174278">
      <w:pPr>
        <w:pStyle w:val="Nagwek2"/>
      </w:pPr>
      <w:bookmarkStart w:id="2" w:name="_Toc153878104"/>
      <w:r>
        <w:t>Cel i zastosowanie</w:t>
      </w:r>
      <w:bookmarkEnd w:id="2"/>
    </w:p>
    <w:p w14:paraId="55E892BD" w14:textId="77777777" w:rsidR="00AB0396" w:rsidRDefault="00AB0396" w:rsidP="00AB0396"/>
    <w:p w14:paraId="051DBAA8" w14:textId="77777777" w:rsidR="00AB0396" w:rsidRPr="00AB0396" w:rsidRDefault="00AB0396" w:rsidP="00AB0396">
      <w:r w:rsidRPr="00AB0396">
        <w:t xml:space="preserve">Stworzyliśmy stronę internetową, która wspiera naszą organizację działań poprzez zarządzanie kalendarzem i listą zadań </w:t>
      </w:r>
      <w:proofErr w:type="spellStart"/>
      <w:r w:rsidRPr="00AB0396">
        <w:t>todo</w:t>
      </w:r>
      <w:proofErr w:type="spellEnd"/>
      <w:r w:rsidRPr="00AB0396">
        <w:t>. Nasza strona spełnia szereg celów i ma praktyczne zastosowania:</w:t>
      </w:r>
    </w:p>
    <w:p w14:paraId="608E6EE9" w14:textId="77777777" w:rsidR="00AB0396" w:rsidRPr="00AB0396" w:rsidRDefault="00AB0396" w:rsidP="00AB0396">
      <w:pPr>
        <w:numPr>
          <w:ilvl w:val="0"/>
          <w:numId w:val="36"/>
        </w:numPr>
      </w:pPr>
      <w:r w:rsidRPr="00AB0396">
        <w:rPr>
          <w:b/>
          <w:bCs/>
        </w:rPr>
        <w:t>Efektywne Zarządzanie Czasem:</w:t>
      </w:r>
    </w:p>
    <w:p w14:paraId="5341BD1B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Pomaga nam w planowaniu i organizowaniu codziennych obowiązków.</w:t>
      </w:r>
    </w:p>
    <w:p w14:paraId="1C009432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Pozwala na optymalne wykorzystanie dostępnego czasu.</w:t>
      </w:r>
    </w:p>
    <w:p w14:paraId="5D41FE68" w14:textId="77777777" w:rsidR="00AB0396" w:rsidRPr="00AB0396" w:rsidRDefault="00AB0396" w:rsidP="00AB0396">
      <w:pPr>
        <w:numPr>
          <w:ilvl w:val="0"/>
          <w:numId w:val="36"/>
        </w:numPr>
      </w:pPr>
      <w:r w:rsidRPr="00AB0396">
        <w:rPr>
          <w:b/>
          <w:bCs/>
        </w:rPr>
        <w:t>Centralizacja Informacji:</w:t>
      </w:r>
    </w:p>
    <w:p w14:paraId="47C9B71E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Dostarcza skonsolidowane miejsce do zarządzania kalendarzem i listą zadań.</w:t>
      </w:r>
    </w:p>
    <w:p w14:paraId="2082E3D9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Umożliwia łatwy dostęp do ważnych informacji.</w:t>
      </w:r>
    </w:p>
    <w:p w14:paraId="6D891755" w14:textId="77777777" w:rsidR="00AB0396" w:rsidRPr="00AB0396" w:rsidRDefault="00AB0396" w:rsidP="00AB0396">
      <w:pPr>
        <w:numPr>
          <w:ilvl w:val="0"/>
          <w:numId w:val="36"/>
        </w:numPr>
      </w:pPr>
      <w:r w:rsidRPr="00AB0396">
        <w:rPr>
          <w:b/>
          <w:bCs/>
        </w:rPr>
        <w:t>Zarządzanie Zadaniami:</w:t>
      </w:r>
    </w:p>
    <w:p w14:paraId="3F50F7DD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Daje nam możliwość kontrolowanej modyfikacji listy zadań zgodnie z bieżącymi potrzebami.</w:t>
      </w:r>
    </w:p>
    <w:p w14:paraId="2041A6FD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Umożliwia dodawanie, usuwanie i aktualizację zadań.</w:t>
      </w:r>
    </w:p>
    <w:p w14:paraId="11AFF940" w14:textId="77777777" w:rsidR="00AB0396" w:rsidRPr="00AB0396" w:rsidRDefault="00AB0396" w:rsidP="00AB0396">
      <w:pPr>
        <w:numPr>
          <w:ilvl w:val="0"/>
          <w:numId w:val="36"/>
        </w:numPr>
      </w:pPr>
      <w:r w:rsidRPr="00AB0396">
        <w:rPr>
          <w:b/>
          <w:bCs/>
        </w:rPr>
        <w:t>Wsparcie w Planowaniu Wydarzeń:</w:t>
      </w:r>
    </w:p>
    <w:p w14:paraId="26F9CEB7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Ułatwia nam organizację spotkań, wydarzeń i ważnych dat.</w:t>
      </w:r>
    </w:p>
    <w:p w14:paraId="587BFA60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Przypomina o nadchodzących ważnych terminach.</w:t>
      </w:r>
    </w:p>
    <w:p w14:paraId="2741220C" w14:textId="77777777" w:rsidR="00AB0396" w:rsidRPr="00AB0396" w:rsidRDefault="00AB0396" w:rsidP="00AB0396">
      <w:pPr>
        <w:numPr>
          <w:ilvl w:val="0"/>
          <w:numId w:val="36"/>
        </w:numPr>
      </w:pPr>
      <w:r w:rsidRPr="00AB0396">
        <w:rPr>
          <w:b/>
          <w:bCs/>
        </w:rPr>
        <w:t>Łatwy Dostęp z Dowolnego Miejsca:</w:t>
      </w:r>
    </w:p>
    <w:p w14:paraId="08C3F2CA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Daje nam możliwość korzystania ze strony z różnych urządzeń i lokalizacji.</w:t>
      </w:r>
    </w:p>
    <w:p w14:paraId="6045ED59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Zapewnia dostęp do informacji nawet w podróży.</w:t>
      </w:r>
    </w:p>
    <w:p w14:paraId="75AF517C" w14:textId="77777777" w:rsidR="00AB0396" w:rsidRPr="00AB0396" w:rsidRDefault="00AB0396" w:rsidP="00AB0396">
      <w:pPr>
        <w:numPr>
          <w:ilvl w:val="0"/>
          <w:numId w:val="36"/>
        </w:numPr>
      </w:pPr>
      <w:r w:rsidRPr="00AB0396">
        <w:rPr>
          <w:b/>
          <w:bCs/>
        </w:rPr>
        <w:t>Wsparcie dla Naszych Potrzeb:</w:t>
      </w:r>
    </w:p>
    <w:p w14:paraId="61D6004D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Jest dostosowana do różnych stylów naszej pracy i preferencji.</w:t>
      </w:r>
    </w:p>
    <w:p w14:paraId="69D6665B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Pozwala na indywidualne dostosowanie strony do naszych potrzeb.</w:t>
      </w:r>
    </w:p>
    <w:p w14:paraId="6121AFD6" w14:textId="77777777" w:rsidR="00AB0396" w:rsidRPr="00AB0396" w:rsidRDefault="00AB0396" w:rsidP="00AB0396">
      <w:pPr>
        <w:numPr>
          <w:ilvl w:val="0"/>
          <w:numId w:val="36"/>
        </w:numPr>
      </w:pPr>
      <w:r w:rsidRPr="00AB0396">
        <w:rPr>
          <w:b/>
          <w:bCs/>
        </w:rPr>
        <w:lastRenderedPageBreak/>
        <w:t>Poprawa Produktywności:</w:t>
      </w:r>
    </w:p>
    <w:p w14:paraId="64638B78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Zwiększa naszą efektywność poprzez lepsze zarządzanie czasem i zadaniami.</w:t>
      </w:r>
    </w:p>
    <w:p w14:paraId="59EA558E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Minimalizuje chaos i ryzyko zapomnienia ważnych zadań.</w:t>
      </w:r>
    </w:p>
    <w:p w14:paraId="0DE1160F" w14:textId="77777777" w:rsidR="00AB0396" w:rsidRPr="00AB0396" w:rsidRDefault="00AB0396" w:rsidP="00AB0396">
      <w:pPr>
        <w:numPr>
          <w:ilvl w:val="0"/>
          <w:numId w:val="36"/>
        </w:numPr>
      </w:pPr>
      <w:r w:rsidRPr="00AB0396">
        <w:rPr>
          <w:b/>
          <w:bCs/>
        </w:rPr>
        <w:t>Wsparcie dla Planowania Długoterminowego:</w:t>
      </w:r>
    </w:p>
    <w:p w14:paraId="0F17FF64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Pomaga nam w planowaniu działań na dłuższy okres.</w:t>
      </w:r>
    </w:p>
    <w:p w14:paraId="26AD4CD0" w14:textId="77777777" w:rsidR="00AB0396" w:rsidRPr="00AB0396" w:rsidRDefault="00AB0396" w:rsidP="00AB0396">
      <w:pPr>
        <w:numPr>
          <w:ilvl w:val="1"/>
          <w:numId w:val="36"/>
        </w:numPr>
      </w:pPr>
      <w:r w:rsidRPr="00AB0396">
        <w:t>Zapewnia spójność i ciągłość w naszym planowaniu.</w:t>
      </w:r>
    </w:p>
    <w:p w14:paraId="616884DA" w14:textId="77777777" w:rsidR="00AB0396" w:rsidRPr="00AB0396" w:rsidRDefault="00AB0396" w:rsidP="00AB0396">
      <w:r w:rsidRPr="00AB0396">
        <w:t>W rezultacie, nasza strona internetowa stanowi kompleksowe narzędzie do organizacji naszego codziennego życia, zarządzania zadaniami i planowania przyszłych wydarzeń. Jej zastosowanie jest uniwersalne i dostosowane do naszych osobistych potrzeb.</w:t>
      </w:r>
    </w:p>
    <w:p w14:paraId="17E19FF5" w14:textId="77777777" w:rsidR="00AB0396" w:rsidRDefault="00AB0396" w:rsidP="00AB0396"/>
    <w:p w14:paraId="6C4DBF9E" w14:textId="6BB8B504" w:rsidR="00AB0396" w:rsidRDefault="00144536" w:rsidP="00144536">
      <w:pPr>
        <w:pStyle w:val="Nagwek2"/>
      </w:pPr>
      <w:bookmarkStart w:id="3" w:name="_Toc153878105"/>
      <w:r>
        <w:t>Opis koncepcji</w:t>
      </w:r>
      <w:bookmarkEnd w:id="3"/>
    </w:p>
    <w:p w14:paraId="08DA00B6" w14:textId="77777777" w:rsidR="00144536" w:rsidRDefault="00144536" w:rsidP="00144536"/>
    <w:p w14:paraId="661DC531" w14:textId="77777777" w:rsidR="004D6C24" w:rsidRPr="004D6C24" w:rsidRDefault="004D6C24" w:rsidP="004D6C24">
      <w:r w:rsidRPr="004D6C24">
        <w:t>Nasza aplikacja powstała w odpowiedzi na identyfikację konkretnych potrzeb biznesowych klienta oraz użytkowników końcowych. Kluczowe elementy koncepcji to:</w:t>
      </w:r>
    </w:p>
    <w:p w14:paraId="1F22C484" w14:textId="77777777" w:rsidR="004D6C24" w:rsidRPr="004D6C24" w:rsidRDefault="004D6C24" w:rsidP="004D6C24">
      <w:pPr>
        <w:numPr>
          <w:ilvl w:val="0"/>
          <w:numId w:val="37"/>
        </w:numPr>
      </w:pPr>
      <w:r w:rsidRPr="004D6C24">
        <w:rPr>
          <w:b/>
          <w:bCs/>
        </w:rPr>
        <w:t>Zarządzanie Działaniami:</w:t>
      </w:r>
    </w:p>
    <w:p w14:paraId="13D9BC05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Biznesowe:</w:t>
      </w:r>
      <w:r w:rsidRPr="004D6C24">
        <w:t xml:space="preserve"> Efektywne zarządzanie codziennymi działaniami i obowiązkami.</w:t>
      </w:r>
    </w:p>
    <w:p w14:paraId="230ECAE8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Użytkownika:</w:t>
      </w:r>
      <w:r w:rsidRPr="004D6C24">
        <w:t xml:space="preserve"> Prosta i intuicyjna platforma do planowania, organizowania oraz monitorowania postępów w realizacji zadań.</w:t>
      </w:r>
    </w:p>
    <w:p w14:paraId="098AFDE0" w14:textId="77777777" w:rsidR="004D6C24" w:rsidRPr="004D6C24" w:rsidRDefault="004D6C24" w:rsidP="004D6C24">
      <w:pPr>
        <w:numPr>
          <w:ilvl w:val="0"/>
          <w:numId w:val="37"/>
        </w:numPr>
      </w:pPr>
      <w:r w:rsidRPr="004D6C24">
        <w:rPr>
          <w:b/>
          <w:bCs/>
        </w:rPr>
        <w:t>Centralizacja Informacji:</w:t>
      </w:r>
    </w:p>
    <w:p w14:paraId="343A3AD0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Biznesowe:</w:t>
      </w:r>
      <w:r w:rsidRPr="004D6C24">
        <w:t xml:space="preserve"> Skonsolidowane miejsce do przechowywania informacji o wydarzeniach i zadaniach.</w:t>
      </w:r>
    </w:p>
    <w:p w14:paraId="38EF1F7F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Użytkownika:</w:t>
      </w:r>
      <w:r w:rsidRPr="004D6C24">
        <w:t xml:space="preserve"> Łatwy dostęp do ważnych danych z jednego miejsca.</w:t>
      </w:r>
    </w:p>
    <w:p w14:paraId="48980E1F" w14:textId="77777777" w:rsidR="004D6C24" w:rsidRPr="004D6C24" w:rsidRDefault="004D6C24" w:rsidP="004D6C24">
      <w:pPr>
        <w:numPr>
          <w:ilvl w:val="0"/>
          <w:numId w:val="37"/>
        </w:numPr>
      </w:pPr>
      <w:r w:rsidRPr="004D6C24">
        <w:rPr>
          <w:b/>
          <w:bCs/>
        </w:rPr>
        <w:t>Podgląd i Monitorowanie Postępów:</w:t>
      </w:r>
    </w:p>
    <w:p w14:paraId="0C62A3F1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Biznesowe:</w:t>
      </w:r>
      <w:r w:rsidRPr="004D6C24">
        <w:t xml:space="preserve"> Potrzeba monitorowania postępów prac w celu zoptymalizowania efektywności.</w:t>
      </w:r>
    </w:p>
    <w:p w14:paraId="3F37FE83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Użytkownika:</w:t>
      </w:r>
      <w:r w:rsidRPr="004D6C24">
        <w:t xml:space="preserve"> Możliwość śledzenia postępów w realizacji zadań i planowanych wydarzeń.</w:t>
      </w:r>
    </w:p>
    <w:p w14:paraId="622BB6A3" w14:textId="77777777" w:rsidR="004D6C24" w:rsidRPr="004D6C24" w:rsidRDefault="004D6C24" w:rsidP="004D6C24">
      <w:pPr>
        <w:numPr>
          <w:ilvl w:val="0"/>
          <w:numId w:val="37"/>
        </w:numPr>
      </w:pPr>
      <w:r w:rsidRPr="004D6C24">
        <w:rPr>
          <w:b/>
          <w:bCs/>
        </w:rPr>
        <w:t>Zarządzanie Zadaniami:</w:t>
      </w:r>
    </w:p>
    <w:p w14:paraId="420A7D42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Biznesowe:</w:t>
      </w:r>
      <w:r w:rsidRPr="004D6C24">
        <w:t xml:space="preserve"> Skuteczne zarządzanie zadaniami i projektami.</w:t>
      </w:r>
    </w:p>
    <w:p w14:paraId="277411FD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Użytkownika:</w:t>
      </w:r>
      <w:r w:rsidRPr="004D6C24">
        <w:t xml:space="preserve"> Kontrolowane dodawanie, usuwanie i aktualizacja zadań z łatwością.</w:t>
      </w:r>
    </w:p>
    <w:p w14:paraId="2AE2D58D" w14:textId="77777777" w:rsidR="004D6C24" w:rsidRPr="004D6C24" w:rsidRDefault="004D6C24" w:rsidP="004D6C24">
      <w:pPr>
        <w:numPr>
          <w:ilvl w:val="0"/>
          <w:numId w:val="37"/>
        </w:numPr>
      </w:pPr>
      <w:r w:rsidRPr="004D6C24">
        <w:rPr>
          <w:b/>
          <w:bCs/>
        </w:rPr>
        <w:t>Wsparcie w Planowaniu Wydarzeń:</w:t>
      </w:r>
    </w:p>
    <w:p w14:paraId="5B27565E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Biznesowe:</w:t>
      </w:r>
      <w:r w:rsidRPr="004D6C24">
        <w:t xml:space="preserve"> Planowanie spotkań, wydarzeń i zadań z wyprzedzeniem.</w:t>
      </w:r>
    </w:p>
    <w:p w14:paraId="0F292D51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Użytkownika:</w:t>
      </w:r>
      <w:r w:rsidRPr="004D6C24">
        <w:t xml:space="preserve"> Wygodne i spersonalizowane narzędzie do organizacji planu dnia, tygodnia, czy miesiąca.</w:t>
      </w:r>
    </w:p>
    <w:p w14:paraId="39BC35BF" w14:textId="77777777" w:rsidR="004D6C24" w:rsidRPr="004D6C24" w:rsidRDefault="004D6C24" w:rsidP="004D6C24">
      <w:pPr>
        <w:numPr>
          <w:ilvl w:val="0"/>
          <w:numId w:val="37"/>
        </w:numPr>
      </w:pPr>
      <w:r w:rsidRPr="004D6C24">
        <w:rPr>
          <w:b/>
          <w:bCs/>
        </w:rPr>
        <w:t>Łatwy Dostęp z Dowolnego Miejsca:</w:t>
      </w:r>
    </w:p>
    <w:p w14:paraId="0466B882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Biznesowe:</w:t>
      </w:r>
      <w:r w:rsidRPr="004D6C24">
        <w:t xml:space="preserve"> Elastyczność dostępu do informacji z różnych lokalizacji.</w:t>
      </w:r>
    </w:p>
    <w:p w14:paraId="73C0F7B7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Użytkownika:</w:t>
      </w:r>
      <w:r w:rsidRPr="004D6C24">
        <w:t xml:space="preserve"> Dostępność aplikacji na różnych urządzeniach, umożliwiająca korzystanie z niej w podróży.</w:t>
      </w:r>
    </w:p>
    <w:p w14:paraId="4CEC12ED" w14:textId="77777777" w:rsidR="004D6C24" w:rsidRPr="004D6C24" w:rsidRDefault="004D6C24" w:rsidP="004D6C24">
      <w:pPr>
        <w:numPr>
          <w:ilvl w:val="0"/>
          <w:numId w:val="37"/>
        </w:numPr>
      </w:pPr>
      <w:r w:rsidRPr="004D6C24">
        <w:rPr>
          <w:b/>
          <w:bCs/>
        </w:rPr>
        <w:t>Wsparcie dla Różnych Stylów Pracy:</w:t>
      </w:r>
    </w:p>
    <w:p w14:paraId="179EFA39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Biznesowe:</w:t>
      </w:r>
      <w:r w:rsidRPr="004D6C24">
        <w:t xml:space="preserve"> Dostosowanie się do różnych modeli pracy i preferencji użytkowników.</w:t>
      </w:r>
    </w:p>
    <w:p w14:paraId="48F2144E" w14:textId="77777777" w:rsidR="004D6C24" w:rsidRPr="004D6C24" w:rsidRDefault="004D6C24" w:rsidP="004D6C24">
      <w:pPr>
        <w:numPr>
          <w:ilvl w:val="1"/>
          <w:numId w:val="37"/>
        </w:numPr>
      </w:pPr>
      <w:r w:rsidRPr="004D6C24">
        <w:rPr>
          <w:i/>
          <w:iCs/>
        </w:rPr>
        <w:t>Potrzeby Użytkownika:</w:t>
      </w:r>
      <w:r w:rsidRPr="004D6C24">
        <w:t xml:space="preserve"> Elastyczność w dostosowywaniu aplikacji do własnych preferencji i potrzeb.</w:t>
      </w:r>
    </w:p>
    <w:p w14:paraId="0A01C5A3" w14:textId="77777777" w:rsidR="004D6C24" w:rsidRPr="004D6C24" w:rsidRDefault="004D6C24" w:rsidP="004D6C24">
      <w:r w:rsidRPr="004D6C24">
        <w:t xml:space="preserve">Koncepcja aplikacji została stworzona z myślą o zaspokojeniu konkretnych wymagań biznesowych klienta oraz dostarczeniu użytkownikowi końcowemu narzędzia, które nie </w:t>
      </w:r>
      <w:r w:rsidRPr="004D6C24">
        <w:lastRenderedPageBreak/>
        <w:t>tylko ułatwia organizację, ale także wpływa pozytywnie na efektywność i satysfakcję z codziennego zarządzania obowiązkami.</w:t>
      </w:r>
    </w:p>
    <w:p w14:paraId="4E9FC0B7" w14:textId="77777777" w:rsidR="00144536" w:rsidRDefault="00144536" w:rsidP="00144536"/>
    <w:p w14:paraId="5ABB989D" w14:textId="13CA1EF0" w:rsidR="004D6C24" w:rsidRDefault="004D6C24" w:rsidP="004D6C24">
      <w:pPr>
        <w:pStyle w:val="Nagwek2"/>
      </w:pPr>
      <w:bookmarkStart w:id="4" w:name="_Toc153878106"/>
      <w:r>
        <w:t>Opis logiki</w:t>
      </w:r>
      <w:bookmarkEnd w:id="4"/>
    </w:p>
    <w:p w14:paraId="2546C94E" w14:textId="77777777" w:rsidR="004D6C24" w:rsidRDefault="004D6C24" w:rsidP="004D6C24"/>
    <w:p w14:paraId="5EF72646" w14:textId="77777777" w:rsidR="00CD7DFA" w:rsidRPr="00CD7DFA" w:rsidRDefault="00CD7DFA" w:rsidP="00CD7DFA">
      <w:r w:rsidRPr="00CD7DFA">
        <w:t>Aby spełnić zarówno wymagania biznesowe, jak i użytkowe, nasza aplikacja opiera się na spójnej logice, uwzględniającej interakcje użytkownika, zarządzanie danymi oraz dostarczanie intuicyjnych funkcji. Poniżej przedstawiamy kluczowe elementy logiki naszej aplikacji:</w:t>
      </w:r>
    </w:p>
    <w:p w14:paraId="4A84286A" w14:textId="77777777" w:rsidR="00CD7DFA" w:rsidRPr="00CD7DFA" w:rsidRDefault="00CD7DFA" w:rsidP="00CD7DFA">
      <w:pPr>
        <w:numPr>
          <w:ilvl w:val="0"/>
          <w:numId w:val="38"/>
        </w:numPr>
      </w:pPr>
      <w:r w:rsidRPr="00CD7DFA">
        <w:rPr>
          <w:b/>
          <w:bCs/>
        </w:rPr>
        <w:t>Zarządzanie Zadaniami i Wydarzeniami:</w:t>
      </w:r>
    </w:p>
    <w:p w14:paraId="4B0F544E" w14:textId="77777777" w:rsidR="00CD7DFA" w:rsidRPr="00CD7DFA" w:rsidRDefault="00CD7DFA" w:rsidP="00CD7DFA">
      <w:pPr>
        <w:numPr>
          <w:ilvl w:val="1"/>
          <w:numId w:val="38"/>
        </w:numPr>
      </w:pPr>
      <w:r w:rsidRPr="00CD7DFA">
        <w:t>Użytkownik może dodawać, usuwać i aktualizować zadania oraz wydarzenia.</w:t>
      </w:r>
    </w:p>
    <w:p w14:paraId="26222076" w14:textId="77777777" w:rsidR="00CD7DFA" w:rsidRPr="00CD7DFA" w:rsidRDefault="00CD7DFA" w:rsidP="00CD7DFA">
      <w:pPr>
        <w:numPr>
          <w:ilvl w:val="1"/>
          <w:numId w:val="38"/>
        </w:numPr>
      </w:pPr>
      <w:r w:rsidRPr="00CD7DFA">
        <w:t>Każde zadanie lub wydarzenie ma przypisane informacje, takie jak data, opis, priorytet, itp.</w:t>
      </w:r>
    </w:p>
    <w:p w14:paraId="06440678" w14:textId="77777777" w:rsidR="00CD7DFA" w:rsidRPr="00CD7DFA" w:rsidRDefault="00CD7DFA" w:rsidP="00CD7DFA">
      <w:pPr>
        <w:numPr>
          <w:ilvl w:val="0"/>
          <w:numId w:val="38"/>
        </w:numPr>
      </w:pPr>
      <w:r w:rsidRPr="00CD7DFA">
        <w:rPr>
          <w:b/>
          <w:bCs/>
        </w:rPr>
        <w:t>Centralne Miejsce Przechowywania Danych:</w:t>
      </w:r>
    </w:p>
    <w:p w14:paraId="7AB8D486" w14:textId="77777777" w:rsidR="00CD7DFA" w:rsidRPr="00CD7DFA" w:rsidRDefault="00CD7DFA" w:rsidP="00CD7DFA">
      <w:pPr>
        <w:numPr>
          <w:ilvl w:val="1"/>
          <w:numId w:val="38"/>
        </w:numPr>
      </w:pPr>
      <w:r w:rsidRPr="00CD7DFA">
        <w:t>Wszystkie dane, w tym zadania i wydarzenia, są przechowywane w centralnej bazie danych.</w:t>
      </w:r>
    </w:p>
    <w:p w14:paraId="1FBE1BF5" w14:textId="77777777" w:rsidR="00CD7DFA" w:rsidRPr="00CD7DFA" w:rsidRDefault="00CD7DFA" w:rsidP="00CD7DFA">
      <w:pPr>
        <w:numPr>
          <w:ilvl w:val="1"/>
          <w:numId w:val="38"/>
        </w:numPr>
      </w:pPr>
      <w:r w:rsidRPr="00CD7DFA">
        <w:t>Dostęp do danych jest chroniony, zgodnie z zasadami bezpieczeństwa.</w:t>
      </w:r>
    </w:p>
    <w:p w14:paraId="5B434278" w14:textId="77777777" w:rsidR="00CD7DFA" w:rsidRPr="00CD7DFA" w:rsidRDefault="00CD7DFA" w:rsidP="00CD7DFA">
      <w:pPr>
        <w:numPr>
          <w:ilvl w:val="0"/>
          <w:numId w:val="38"/>
        </w:numPr>
      </w:pPr>
      <w:r w:rsidRPr="00CD7DFA">
        <w:rPr>
          <w:b/>
          <w:bCs/>
        </w:rPr>
        <w:t>Podgląd Postępów:</w:t>
      </w:r>
    </w:p>
    <w:p w14:paraId="3E59E5D6" w14:textId="77777777" w:rsidR="00CD7DFA" w:rsidRPr="00CD7DFA" w:rsidRDefault="00CD7DFA" w:rsidP="00CD7DFA">
      <w:pPr>
        <w:numPr>
          <w:ilvl w:val="1"/>
          <w:numId w:val="38"/>
        </w:numPr>
      </w:pPr>
      <w:r w:rsidRPr="00CD7DFA">
        <w:t>Użytkownik ma dostęp do podglądu postępów realizacji zadań oraz planowanych wydarzeń.</w:t>
      </w:r>
    </w:p>
    <w:p w14:paraId="19D32055" w14:textId="77777777" w:rsidR="00CD7DFA" w:rsidRPr="00CD7DFA" w:rsidRDefault="00CD7DFA" w:rsidP="00CD7DFA">
      <w:pPr>
        <w:numPr>
          <w:ilvl w:val="1"/>
          <w:numId w:val="38"/>
        </w:numPr>
      </w:pPr>
      <w:r w:rsidRPr="00CD7DFA">
        <w:t>Możliwość oznaczania zadań jako zakończone oraz monitorowania zbliżających się terminów.</w:t>
      </w:r>
    </w:p>
    <w:p w14:paraId="538C0B55" w14:textId="77777777" w:rsidR="00CD7DFA" w:rsidRPr="00CD7DFA" w:rsidRDefault="00CD7DFA" w:rsidP="00CD7DFA">
      <w:pPr>
        <w:numPr>
          <w:ilvl w:val="0"/>
          <w:numId w:val="38"/>
        </w:numPr>
      </w:pPr>
      <w:r w:rsidRPr="00CD7DFA">
        <w:rPr>
          <w:b/>
          <w:bCs/>
        </w:rPr>
        <w:t>Planowanie i Kalendarz:</w:t>
      </w:r>
    </w:p>
    <w:p w14:paraId="3E9BAD65" w14:textId="77777777" w:rsidR="00CD7DFA" w:rsidRPr="00CD7DFA" w:rsidRDefault="00CD7DFA" w:rsidP="00CD7DFA">
      <w:pPr>
        <w:numPr>
          <w:ilvl w:val="1"/>
          <w:numId w:val="38"/>
        </w:numPr>
      </w:pPr>
      <w:r w:rsidRPr="00CD7DFA">
        <w:t>Użytkownik może planować wydarzenia na różne okresy czasu (dzień, tydzień, miesiąc).</w:t>
      </w:r>
    </w:p>
    <w:p w14:paraId="7557DCA5" w14:textId="77777777" w:rsidR="00CD7DFA" w:rsidRPr="00CD7DFA" w:rsidRDefault="00CD7DFA" w:rsidP="00CD7DFA">
      <w:pPr>
        <w:numPr>
          <w:ilvl w:val="1"/>
          <w:numId w:val="38"/>
        </w:numPr>
      </w:pPr>
      <w:r w:rsidRPr="00CD7DFA">
        <w:t>Kalendarz dostarcza czytelnej reprezentacji planu, umożliwiającej łatwe zarządzanie czasem.</w:t>
      </w:r>
    </w:p>
    <w:p w14:paraId="46B8A7CB" w14:textId="77777777" w:rsidR="00CD7DFA" w:rsidRPr="00CD7DFA" w:rsidRDefault="00CD7DFA" w:rsidP="00CD7DFA">
      <w:pPr>
        <w:numPr>
          <w:ilvl w:val="0"/>
          <w:numId w:val="38"/>
        </w:numPr>
      </w:pPr>
      <w:r w:rsidRPr="00CD7DFA">
        <w:rPr>
          <w:b/>
          <w:bCs/>
        </w:rPr>
        <w:t>Elastyczność Dostępu:</w:t>
      </w:r>
    </w:p>
    <w:p w14:paraId="3509E858" w14:textId="77777777" w:rsidR="00CD7DFA" w:rsidRPr="00CD7DFA" w:rsidRDefault="00CD7DFA" w:rsidP="00CD7DFA">
      <w:pPr>
        <w:numPr>
          <w:ilvl w:val="1"/>
          <w:numId w:val="38"/>
        </w:numPr>
      </w:pPr>
      <w:r w:rsidRPr="00CD7DFA">
        <w:t>Aplikacja jest responsywna i dostosowuje się do różnych urządzeń, umożliwiając użytkownikowi korzystanie z niej na komputerze, tablecie czy smartfonie.</w:t>
      </w:r>
    </w:p>
    <w:p w14:paraId="5542FD2C" w14:textId="77777777" w:rsidR="00CD7DFA" w:rsidRPr="00CD7DFA" w:rsidRDefault="00CD7DFA" w:rsidP="00CD7DFA">
      <w:pPr>
        <w:numPr>
          <w:ilvl w:val="0"/>
          <w:numId w:val="38"/>
        </w:numPr>
      </w:pPr>
      <w:r w:rsidRPr="00CD7DFA">
        <w:rPr>
          <w:b/>
          <w:bCs/>
        </w:rPr>
        <w:t>Zabezpieczenia i Bezpieczeństwo:</w:t>
      </w:r>
    </w:p>
    <w:p w14:paraId="05F75D4D" w14:textId="77777777" w:rsidR="00CD7DFA" w:rsidRPr="00CD7DFA" w:rsidRDefault="00CD7DFA" w:rsidP="00CD7DFA">
      <w:pPr>
        <w:numPr>
          <w:ilvl w:val="1"/>
          <w:numId w:val="38"/>
        </w:numPr>
      </w:pPr>
      <w:r w:rsidRPr="00CD7DFA">
        <w:t>Bezpieczeństwo danych jest priorytetem; aplikacja stosuje odpowiednie zabezpieczenia, w tym uwierzytelnianie i autoryzację.</w:t>
      </w:r>
    </w:p>
    <w:p w14:paraId="7DC2FE0E" w14:textId="77777777" w:rsidR="00CD7DFA" w:rsidRPr="00CD7DFA" w:rsidRDefault="00CD7DFA" w:rsidP="00CD7DFA">
      <w:pPr>
        <w:numPr>
          <w:ilvl w:val="1"/>
          <w:numId w:val="38"/>
        </w:numPr>
      </w:pPr>
      <w:r w:rsidRPr="00CD7DFA">
        <w:t xml:space="preserve">Dane przechowywane w bazie są regularnie </w:t>
      </w:r>
      <w:proofErr w:type="spellStart"/>
      <w:r w:rsidRPr="00CD7DFA">
        <w:t>backupowane</w:t>
      </w:r>
      <w:proofErr w:type="spellEnd"/>
      <w:r w:rsidRPr="00CD7DFA">
        <w:t>.</w:t>
      </w:r>
    </w:p>
    <w:p w14:paraId="3C9949EF" w14:textId="77777777" w:rsidR="00CD7DFA" w:rsidRPr="00CD7DFA" w:rsidRDefault="00CD7DFA" w:rsidP="00CD7DFA">
      <w:pPr>
        <w:numPr>
          <w:ilvl w:val="0"/>
          <w:numId w:val="38"/>
        </w:numPr>
      </w:pPr>
      <w:r w:rsidRPr="00CD7DFA">
        <w:rPr>
          <w:b/>
          <w:bCs/>
        </w:rPr>
        <w:t>Intuicyjna Nawigacja:</w:t>
      </w:r>
    </w:p>
    <w:p w14:paraId="5FB63090" w14:textId="77777777" w:rsidR="00CD7DFA" w:rsidRPr="00CD7DFA" w:rsidRDefault="00CD7DFA" w:rsidP="00CD7DFA">
      <w:pPr>
        <w:numPr>
          <w:ilvl w:val="1"/>
          <w:numId w:val="38"/>
        </w:numPr>
      </w:pPr>
      <w:r w:rsidRPr="00CD7DFA">
        <w:t>Interfejs użytkownika jest zaprojektowany z myślą o intuicyjnej nawigacji, umożliwiającej łatwe korzystanie nawet dla nowych użytkowników.</w:t>
      </w:r>
    </w:p>
    <w:p w14:paraId="72AABC6D" w14:textId="77777777" w:rsidR="00CD7DFA" w:rsidRPr="00CD7DFA" w:rsidRDefault="00CD7DFA" w:rsidP="00CD7DFA">
      <w:r w:rsidRPr="00CD7DFA">
        <w:t>Nasza aplikacja, oparta na tej logice, ma na celu efektywne spełnienie zarówno oczekiwań biznesowych, jak i potrzeb użytkowników końcowych, zapewniając kompleksową i intuicyjną platformę do zarządzania codziennymi działaniami.</w:t>
      </w:r>
    </w:p>
    <w:p w14:paraId="1181906B" w14:textId="77777777" w:rsidR="004D6C24" w:rsidRDefault="004D6C24" w:rsidP="004D6C24"/>
    <w:p w14:paraId="2BD87810" w14:textId="333B6727" w:rsidR="00524433" w:rsidRDefault="005356EC" w:rsidP="005356EC">
      <w:pPr>
        <w:pStyle w:val="Nagwek2"/>
      </w:pPr>
      <w:bookmarkStart w:id="5" w:name="_Toc153878107"/>
      <w:r>
        <w:t>Opis strony – technologie</w:t>
      </w:r>
      <w:bookmarkEnd w:id="5"/>
    </w:p>
    <w:p w14:paraId="5F53BBAD" w14:textId="77777777" w:rsidR="005356EC" w:rsidRPr="005356EC" w:rsidRDefault="005356EC" w:rsidP="005356EC"/>
    <w:p w14:paraId="2533F40D" w14:textId="77777777" w:rsidR="00360CFF" w:rsidRPr="00360CFF" w:rsidRDefault="00360CFF" w:rsidP="00360CFF">
      <w:r w:rsidRPr="00360CFF">
        <w:t>Aplikacja została stworzona z wykorzystaniem różnych technologii, umożliwiając efektywne zarządzanie czasem i zadaniami. Poniżej opisujemy, jakie technologie zostały użyte i jakie potencjalne ograniczenia mogą wystąpić na etapie wdrożenia u klienta:</w:t>
      </w:r>
    </w:p>
    <w:p w14:paraId="5526567C" w14:textId="77777777" w:rsidR="00360CFF" w:rsidRPr="00360CFF" w:rsidRDefault="00360CFF" w:rsidP="00360CFF">
      <w:pPr>
        <w:numPr>
          <w:ilvl w:val="0"/>
          <w:numId w:val="41"/>
        </w:numPr>
      </w:pPr>
      <w:r w:rsidRPr="00360CFF">
        <w:rPr>
          <w:b/>
          <w:bCs/>
        </w:rPr>
        <w:t xml:space="preserve">VS </w:t>
      </w:r>
      <w:proofErr w:type="spellStart"/>
      <w:r w:rsidRPr="00360CFF">
        <w:rPr>
          <w:b/>
          <w:bCs/>
        </w:rPr>
        <w:t>Code</w:t>
      </w:r>
      <w:proofErr w:type="spellEnd"/>
      <w:r w:rsidRPr="00360CFF">
        <w:rPr>
          <w:b/>
          <w:bCs/>
        </w:rPr>
        <w:t xml:space="preserve"> (Visual Studio </w:t>
      </w:r>
      <w:proofErr w:type="spellStart"/>
      <w:r w:rsidRPr="00360CFF">
        <w:rPr>
          <w:b/>
          <w:bCs/>
        </w:rPr>
        <w:t>Code</w:t>
      </w:r>
      <w:proofErr w:type="spellEnd"/>
      <w:r w:rsidRPr="00360CFF">
        <w:rPr>
          <w:b/>
          <w:bCs/>
        </w:rPr>
        <w:t>):</w:t>
      </w:r>
    </w:p>
    <w:p w14:paraId="3AD0C2FE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Opis Wykorzystania:</w:t>
      </w:r>
      <w:r w:rsidRPr="00360CFF">
        <w:t xml:space="preserve"> Edytor tekstu Visual Studio </w:t>
      </w:r>
      <w:proofErr w:type="spellStart"/>
      <w:r w:rsidRPr="00360CFF">
        <w:t>Code</w:t>
      </w:r>
      <w:proofErr w:type="spellEnd"/>
      <w:r w:rsidRPr="00360CFF">
        <w:t xml:space="preserve">, stworzony przez Microsoft, był używany do kodowania aplikacji. Dzięki swojej lekkości, </w:t>
      </w:r>
      <w:r w:rsidRPr="00360CFF">
        <w:lastRenderedPageBreak/>
        <w:t>obszernej funkcjonalności, oraz bogatej ofercie rozszerzeń, umożliwia efektywną pracę programistyczną.</w:t>
      </w:r>
    </w:p>
    <w:p w14:paraId="75D54BFC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Ograniczenia:</w:t>
      </w:r>
      <w:r w:rsidRPr="00360CFF">
        <w:t xml:space="preserve"> Brak, jest popularny i łatwo dostępny dla wielu systemów operacyjnych.</w:t>
      </w:r>
    </w:p>
    <w:p w14:paraId="12D0E7DA" w14:textId="77777777" w:rsidR="00360CFF" w:rsidRPr="00360CFF" w:rsidRDefault="00360CFF" w:rsidP="00360CFF">
      <w:pPr>
        <w:numPr>
          <w:ilvl w:val="0"/>
          <w:numId w:val="41"/>
        </w:numPr>
      </w:pPr>
      <w:r w:rsidRPr="00360CFF">
        <w:rPr>
          <w:b/>
          <w:bCs/>
        </w:rPr>
        <w:t>HTML (</w:t>
      </w:r>
      <w:proofErr w:type="spellStart"/>
      <w:r w:rsidRPr="00360CFF">
        <w:rPr>
          <w:b/>
          <w:bCs/>
        </w:rPr>
        <w:t>Hypertext</w:t>
      </w:r>
      <w:proofErr w:type="spellEnd"/>
      <w:r w:rsidRPr="00360CFF">
        <w:rPr>
          <w:b/>
          <w:bCs/>
        </w:rPr>
        <w:t xml:space="preserve"> </w:t>
      </w:r>
      <w:proofErr w:type="spellStart"/>
      <w:r w:rsidRPr="00360CFF">
        <w:rPr>
          <w:b/>
          <w:bCs/>
        </w:rPr>
        <w:t>Markup</w:t>
      </w:r>
      <w:proofErr w:type="spellEnd"/>
      <w:r w:rsidRPr="00360CFF">
        <w:rPr>
          <w:b/>
          <w:bCs/>
        </w:rPr>
        <w:t xml:space="preserve"> Language):</w:t>
      </w:r>
    </w:p>
    <w:p w14:paraId="735B5FD9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Opis Wykorzystania:</w:t>
      </w:r>
      <w:r w:rsidRPr="00360CFF">
        <w:t xml:space="preserve"> HTML został wykorzystany do strukturyzowania zawartości strony internetowej. Zapewnia logiczną organizację treści, co jest kluczowe dla responsywnego i przejrzystego interfejsu użytkownika.</w:t>
      </w:r>
    </w:p>
    <w:p w14:paraId="1378F6E1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Ograniczenia:</w:t>
      </w:r>
      <w:r w:rsidRPr="00360CFF">
        <w:t xml:space="preserve"> Jako język znaczników, HTML nie obsługuje logiki programistycznej; dla tego celu stosuje się języki skryptowe, takie jak </w:t>
      </w:r>
      <w:proofErr w:type="spellStart"/>
      <w:r w:rsidRPr="00360CFF">
        <w:t>Python</w:t>
      </w:r>
      <w:proofErr w:type="spellEnd"/>
      <w:r w:rsidRPr="00360CFF">
        <w:t>.</w:t>
      </w:r>
    </w:p>
    <w:p w14:paraId="22A3D0B5" w14:textId="77777777" w:rsidR="00360CFF" w:rsidRPr="00360CFF" w:rsidRDefault="00360CFF" w:rsidP="00360CFF">
      <w:pPr>
        <w:numPr>
          <w:ilvl w:val="0"/>
          <w:numId w:val="41"/>
        </w:numPr>
      </w:pPr>
      <w:proofErr w:type="spellStart"/>
      <w:r w:rsidRPr="00360CFF">
        <w:rPr>
          <w:b/>
          <w:bCs/>
        </w:rPr>
        <w:t>Python</w:t>
      </w:r>
      <w:proofErr w:type="spellEnd"/>
      <w:r w:rsidRPr="00360CFF">
        <w:rPr>
          <w:b/>
          <w:bCs/>
        </w:rPr>
        <w:t>:</w:t>
      </w:r>
    </w:p>
    <w:p w14:paraId="018A87B9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Opis Wykorzystania:</w:t>
      </w:r>
      <w:r w:rsidRPr="00360CFF">
        <w:t xml:space="preserve"> </w:t>
      </w:r>
      <w:proofErr w:type="spellStart"/>
      <w:r w:rsidRPr="00360CFF">
        <w:t>Python</w:t>
      </w:r>
      <w:proofErr w:type="spellEnd"/>
      <w:r w:rsidRPr="00360CFF">
        <w:t xml:space="preserve">, jako łatwy w nauce i czytelny język programowania, został użyty jako główny język programowania w </w:t>
      </w:r>
      <w:proofErr w:type="spellStart"/>
      <w:r w:rsidRPr="00360CFF">
        <w:t>backendzie</w:t>
      </w:r>
      <w:proofErr w:type="spellEnd"/>
      <w:r w:rsidRPr="00360CFF">
        <w:t xml:space="preserve"> za pomocą </w:t>
      </w:r>
      <w:proofErr w:type="spellStart"/>
      <w:r w:rsidRPr="00360CFF">
        <w:t>frameworka</w:t>
      </w:r>
      <w:proofErr w:type="spellEnd"/>
      <w:r w:rsidRPr="00360CFF">
        <w:t xml:space="preserve"> </w:t>
      </w:r>
      <w:proofErr w:type="spellStart"/>
      <w:r w:rsidRPr="00360CFF">
        <w:t>Django</w:t>
      </w:r>
      <w:proofErr w:type="spellEnd"/>
      <w:r w:rsidRPr="00360CFF">
        <w:t>.</w:t>
      </w:r>
    </w:p>
    <w:p w14:paraId="3A858120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Ograniczenia:</w:t>
      </w:r>
      <w:r w:rsidRPr="00360CFF">
        <w:t xml:space="preserve"> Ograniczenia </w:t>
      </w:r>
      <w:proofErr w:type="spellStart"/>
      <w:r w:rsidRPr="00360CFF">
        <w:t>Pythona</w:t>
      </w:r>
      <w:proofErr w:type="spellEnd"/>
      <w:r w:rsidRPr="00360CFF">
        <w:t xml:space="preserve"> zwykle związane są z wydajnością w porównaniu do niektórych innych języków programowania, szczególnie w obszarach wymagających niskopoziomowej manipulacji pamięci.</w:t>
      </w:r>
    </w:p>
    <w:p w14:paraId="2EB775F4" w14:textId="77777777" w:rsidR="00360CFF" w:rsidRPr="00360CFF" w:rsidRDefault="00360CFF" w:rsidP="00360CFF">
      <w:pPr>
        <w:numPr>
          <w:ilvl w:val="0"/>
          <w:numId w:val="41"/>
        </w:numPr>
      </w:pPr>
      <w:proofErr w:type="spellStart"/>
      <w:r w:rsidRPr="00360CFF">
        <w:rPr>
          <w:b/>
          <w:bCs/>
        </w:rPr>
        <w:t>Bootstrap</w:t>
      </w:r>
      <w:proofErr w:type="spellEnd"/>
      <w:r w:rsidRPr="00360CFF">
        <w:rPr>
          <w:b/>
          <w:bCs/>
        </w:rPr>
        <w:t>:</w:t>
      </w:r>
    </w:p>
    <w:p w14:paraId="4F34E1F7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Opis Wykorzystania:</w:t>
      </w:r>
      <w:r w:rsidRPr="00360CFF">
        <w:t xml:space="preserve"> </w:t>
      </w:r>
      <w:proofErr w:type="spellStart"/>
      <w:r w:rsidRPr="00360CFF">
        <w:t>Bootstrap</w:t>
      </w:r>
      <w:proofErr w:type="spellEnd"/>
      <w:r w:rsidRPr="00360CFF">
        <w:t xml:space="preserve">, </w:t>
      </w:r>
      <w:proofErr w:type="spellStart"/>
      <w:r w:rsidRPr="00360CFF">
        <w:t>framework</w:t>
      </w:r>
      <w:proofErr w:type="spellEnd"/>
      <w:r w:rsidRPr="00360CFF">
        <w:t xml:space="preserve"> front-</w:t>
      </w:r>
      <w:proofErr w:type="spellStart"/>
      <w:r w:rsidRPr="00360CFF">
        <w:t>endowy</w:t>
      </w:r>
      <w:proofErr w:type="spellEnd"/>
      <w:r w:rsidRPr="00360CFF">
        <w:t>, został zastosowany do zapewnienia responsywnego i estetycznego designu strony. Ułatwia szybkie projektowanie interfejsu użytkownika.</w:t>
      </w:r>
    </w:p>
    <w:p w14:paraId="3ACD8FC8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Ograniczenia:</w:t>
      </w:r>
      <w:r w:rsidRPr="00360CFF">
        <w:t xml:space="preserve"> Używanie </w:t>
      </w:r>
      <w:proofErr w:type="spellStart"/>
      <w:r w:rsidRPr="00360CFF">
        <w:t>Bootstrap</w:t>
      </w:r>
      <w:proofErr w:type="spellEnd"/>
      <w:r w:rsidRPr="00360CFF">
        <w:t xml:space="preserve"> może wprowadzić pewne ograniczenia w dostosowaniu designu do unikalnych wymagań projektu.</w:t>
      </w:r>
    </w:p>
    <w:p w14:paraId="7B11B755" w14:textId="77777777" w:rsidR="00360CFF" w:rsidRPr="00360CFF" w:rsidRDefault="00360CFF" w:rsidP="00360CFF">
      <w:pPr>
        <w:numPr>
          <w:ilvl w:val="0"/>
          <w:numId w:val="41"/>
        </w:numPr>
      </w:pPr>
      <w:proofErr w:type="spellStart"/>
      <w:r w:rsidRPr="00360CFF">
        <w:rPr>
          <w:b/>
          <w:bCs/>
        </w:rPr>
        <w:t>Django</w:t>
      </w:r>
      <w:proofErr w:type="spellEnd"/>
      <w:r w:rsidRPr="00360CFF">
        <w:rPr>
          <w:b/>
          <w:bCs/>
        </w:rPr>
        <w:t>:</w:t>
      </w:r>
    </w:p>
    <w:p w14:paraId="71B32340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Opis Wykorzystania:</w:t>
      </w:r>
      <w:r w:rsidRPr="00360CFF">
        <w:t xml:space="preserve"> </w:t>
      </w:r>
      <w:proofErr w:type="spellStart"/>
      <w:r w:rsidRPr="00360CFF">
        <w:t>Django</w:t>
      </w:r>
      <w:proofErr w:type="spellEnd"/>
      <w:r w:rsidRPr="00360CFF">
        <w:t xml:space="preserve">, </w:t>
      </w:r>
      <w:proofErr w:type="spellStart"/>
      <w:r w:rsidRPr="00360CFF">
        <w:t>framework</w:t>
      </w:r>
      <w:proofErr w:type="spellEnd"/>
      <w:r w:rsidRPr="00360CFF">
        <w:t xml:space="preserve"> webowy dla </w:t>
      </w:r>
      <w:proofErr w:type="spellStart"/>
      <w:r w:rsidRPr="00360CFF">
        <w:t>Pythona</w:t>
      </w:r>
      <w:proofErr w:type="spellEnd"/>
      <w:r w:rsidRPr="00360CFF">
        <w:t>, pozwala na szybkie i efektywne tworzenie aplikacji internetowych. Oferuje wiele gotowych rozwiązań, takich jak system kont użytkowników czy obsługa baz danych.</w:t>
      </w:r>
    </w:p>
    <w:p w14:paraId="005C3355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Ograniczenia:</w:t>
      </w:r>
      <w:r w:rsidRPr="00360CFF">
        <w:t xml:space="preserve"> Wdrożenie wymaga zazwyczaj serwera obsługującego aplikacje oparte na </w:t>
      </w:r>
      <w:proofErr w:type="spellStart"/>
      <w:r w:rsidRPr="00360CFF">
        <w:t>Django</w:t>
      </w:r>
      <w:proofErr w:type="spellEnd"/>
      <w:r w:rsidRPr="00360CFF">
        <w:t>. Niektóre funkcje mogą wymagać zaawansowanego dostosowania.</w:t>
      </w:r>
    </w:p>
    <w:p w14:paraId="6C29F8B3" w14:textId="77777777" w:rsidR="00360CFF" w:rsidRPr="00360CFF" w:rsidRDefault="00360CFF" w:rsidP="00360CFF">
      <w:pPr>
        <w:numPr>
          <w:ilvl w:val="0"/>
          <w:numId w:val="41"/>
        </w:numPr>
      </w:pPr>
      <w:r w:rsidRPr="00360CFF">
        <w:rPr>
          <w:b/>
          <w:bCs/>
        </w:rPr>
        <w:t>Git/GitHub:</w:t>
      </w:r>
    </w:p>
    <w:p w14:paraId="2136ED68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Opis Wykorzystania:</w:t>
      </w:r>
      <w:r w:rsidRPr="00360CFF">
        <w:t xml:space="preserve"> Git jako system kontroli wersji i GitHub jako platforma hostingowa są używane do śledzenia i zarządzania kodem źródłowym projektu.</w:t>
      </w:r>
    </w:p>
    <w:p w14:paraId="533E72BE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Ograniczenia:</w:t>
      </w:r>
      <w:r w:rsidRPr="00360CFF">
        <w:t xml:space="preserve"> Wprowadzenie systemu kontroli wersji może wymagać nauki przez zespół pracowników, ale długoterminowe korzyści są znaczne.</w:t>
      </w:r>
    </w:p>
    <w:p w14:paraId="1DC4B333" w14:textId="77777777" w:rsidR="00360CFF" w:rsidRPr="00360CFF" w:rsidRDefault="00360CFF" w:rsidP="00360CFF">
      <w:pPr>
        <w:numPr>
          <w:ilvl w:val="0"/>
          <w:numId w:val="41"/>
        </w:numPr>
      </w:pPr>
      <w:proofErr w:type="spellStart"/>
      <w:r w:rsidRPr="00360CFF">
        <w:rPr>
          <w:b/>
          <w:bCs/>
        </w:rPr>
        <w:t>Crispy</w:t>
      </w:r>
      <w:proofErr w:type="spellEnd"/>
      <w:r w:rsidRPr="00360CFF">
        <w:rPr>
          <w:b/>
          <w:bCs/>
        </w:rPr>
        <w:t>:</w:t>
      </w:r>
    </w:p>
    <w:p w14:paraId="1E1B6CA4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Opis Wykorzystania:</w:t>
      </w:r>
      <w:r w:rsidRPr="00360CFF">
        <w:t xml:space="preserve"> </w:t>
      </w:r>
      <w:proofErr w:type="spellStart"/>
      <w:r w:rsidRPr="00360CFF">
        <w:t>Crispy</w:t>
      </w:r>
      <w:proofErr w:type="spellEnd"/>
      <w:r w:rsidRPr="00360CFF">
        <w:t xml:space="preserve"> to biblioteka dla </w:t>
      </w:r>
      <w:proofErr w:type="spellStart"/>
      <w:r w:rsidRPr="00360CFF">
        <w:t>Django</w:t>
      </w:r>
      <w:proofErr w:type="spellEnd"/>
      <w:r w:rsidRPr="00360CFF">
        <w:t>, która ułatwia eleganckie formatowanie formularzy, co poprawia doświadczenia użytkownika.</w:t>
      </w:r>
    </w:p>
    <w:p w14:paraId="1D23A380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Ograniczenia:</w:t>
      </w:r>
      <w:r w:rsidRPr="00360CFF">
        <w:t xml:space="preserve"> Konieczność integracji z istniejącym systemem formularzy </w:t>
      </w:r>
      <w:proofErr w:type="spellStart"/>
      <w:r w:rsidRPr="00360CFF">
        <w:t>Django</w:t>
      </w:r>
      <w:proofErr w:type="spellEnd"/>
      <w:r w:rsidRPr="00360CFF">
        <w:t>, ale korzyści obejmują poprawę estetyki i przejrzystości formularzy.</w:t>
      </w:r>
    </w:p>
    <w:p w14:paraId="7B4429C2" w14:textId="77777777" w:rsidR="00360CFF" w:rsidRPr="00360CFF" w:rsidRDefault="00360CFF" w:rsidP="00360CFF">
      <w:pPr>
        <w:numPr>
          <w:ilvl w:val="0"/>
          <w:numId w:val="41"/>
        </w:numPr>
      </w:pPr>
      <w:proofErr w:type="spellStart"/>
      <w:r w:rsidRPr="00360CFF">
        <w:rPr>
          <w:b/>
          <w:bCs/>
        </w:rPr>
        <w:t>htmx</w:t>
      </w:r>
      <w:proofErr w:type="spellEnd"/>
      <w:r w:rsidRPr="00360CFF">
        <w:rPr>
          <w:b/>
          <w:bCs/>
        </w:rPr>
        <w:t>:</w:t>
      </w:r>
    </w:p>
    <w:p w14:paraId="0102E387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Opis Wykorzystania:</w:t>
      </w:r>
      <w:r w:rsidRPr="00360CFF">
        <w:t xml:space="preserve"> </w:t>
      </w:r>
      <w:proofErr w:type="spellStart"/>
      <w:r w:rsidRPr="00360CFF">
        <w:t>htmx</w:t>
      </w:r>
      <w:proofErr w:type="spellEnd"/>
      <w:r w:rsidRPr="00360CFF">
        <w:t xml:space="preserve"> to biblioteka JavaScript, która umożliwia dodawanie interakcji do stron internetowych bez potrzeby dużego kodu JavaScript. Ułatwia dynamiczną aktualizację treści bez przeładowywania całej strony.</w:t>
      </w:r>
    </w:p>
    <w:p w14:paraId="66DF62D2" w14:textId="77777777" w:rsidR="00360CFF" w:rsidRPr="00360CFF" w:rsidRDefault="00360CFF" w:rsidP="00360CFF">
      <w:pPr>
        <w:numPr>
          <w:ilvl w:val="1"/>
          <w:numId w:val="41"/>
        </w:numPr>
      </w:pPr>
      <w:r w:rsidRPr="00360CFF">
        <w:rPr>
          <w:b/>
          <w:bCs/>
        </w:rPr>
        <w:t>Ograniczenia:</w:t>
      </w:r>
      <w:r w:rsidRPr="00360CFF">
        <w:t xml:space="preserve"> Niektóre funkcje </w:t>
      </w:r>
      <w:proofErr w:type="spellStart"/>
      <w:r w:rsidRPr="00360CFF">
        <w:t>htmx</w:t>
      </w:r>
      <w:proofErr w:type="spellEnd"/>
      <w:r w:rsidRPr="00360CFF">
        <w:t xml:space="preserve"> mogą wymagać świadomej implementacji, a brak zrozumienia może prowadzić do błędów w interakcjach.</w:t>
      </w:r>
    </w:p>
    <w:p w14:paraId="22DEF5A6" w14:textId="77777777" w:rsidR="00360CFF" w:rsidRPr="00360CFF" w:rsidRDefault="00360CFF" w:rsidP="00360CFF">
      <w:r w:rsidRPr="00360CFF">
        <w:lastRenderedPageBreak/>
        <w:t>Wdrożenie aplikacji może napotkać pewne wyzwania, takie jak dostosowanie do środowiska klienta, konieczność konfiguracji serwera, czy integracja z systemami już istniejącymi. Jednak staranność w doborze technologii oraz świadome zarządzanie ograniczeniami może zminimalizować te potencjalne trudności.</w:t>
      </w:r>
    </w:p>
    <w:p w14:paraId="2D37C320" w14:textId="77777777" w:rsidR="005356EC" w:rsidRDefault="005356EC" w:rsidP="004D6C24"/>
    <w:p w14:paraId="41171A0D" w14:textId="25202DDA" w:rsidR="0063528E" w:rsidRDefault="0063528E" w:rsidP="0063528E">
      <w:pPr>
        <w:pStyle w:val="Nagwek2"/>
      </w:pPr>
      <w:bookmarkStart w:id="6" w:name="_Toc153878108"/>
      <w:r>
        <w:t>Szkieletowanie</w:t>
      </w:r>
      <w:bookmarkEnd w:id="6"/>
    </w:p>
    <w:p w14:paraId="2B8BF615" w14:textId="471EB2BA" w:rsidR="00F91530" w:rsidRPr="00BF5403" w:rsidRDefault="00F91530" w:rsidP="00F91530">
      <w:r>
        <w:t xml:space="preserve">Przygotowaliśmy koncepcyjne </w:t>
      </w:r>
      <w:r w:rsidR="003839E0">
        <w:t>wizualizację, jak chcielibyśmy, aby nasz projekt wyglądał.</w:t>
      </w:r>
      <w:r w:rsidR="002D164D">
        <w:t xml:space="preserve"> Do tworzenia wizualizacji korzystaliśmy z </w:t>
      </w:r>
      <w:r w:rsidR="002D164D" w:rsidRPr="00865474">
        <w:rPr>
          <w:b/>
          <w:bCs/>
        </w:rPr>
        <w:t>www.figma.com</w:t>
      </w:r>
      <w:r w:rsidR="00865474">
        <w:t>.</w:t>
      </w:r>
    </w:p>
    <w:p w14:paraId="68BBB805" w14:textId="0BC9A2A5" w:rsidR="00D43D42" w:rsidRDefault="000A0F12" w:rsidP="00D43D42">
      <w:pPr>
        <w:pStyle w:val="Nagwek3"/>
      </w:pPr>
      <w:bookmarkStart w:id="7" w:name="_Toc153878109"/>
      <w:r>
        <w:t>Panel rejestracji</w:t>
      </w:r>
      <w:bookmarkEnd w:id="7"/>
    </w:p>
    <w:p w14:paraId="05F2A2DD" w14:textId="13732384" w:rsidR="00F91530" w:rsidRPr="00F91530" w:rsidRDefault="00F91530" w:rsidP="00F91530">
      <w:r>
        <w:rPr>
          <w:noProof/>
        </w:rPr>
        <w:drawing>
          <wp:inline distT="0" distB="0" distL="0" distR="0" wp14:anchorId="72E789E6" wp14:editId="2A7CDE91">
            <wp:extent cx="4981575" cy="6772275"/>
            <wp:effectExtent l="0" t="0" r="9525" b="9525"/>
            <wp:docPr id="1599987093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772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20AAC7" w14:textId="4712C508" w:rsidR="000A0F12" w:rsidRDefault="000A0F12" w:rsidP="000A0F12">
      <w:pPr>
        <w:pStyle w:val="Nagwek3"/>
      </w:pPr>
      <w:bookmarkStart w:id="8" w:name="_Toc153878110"/>
      <w:r>
        <w:lastRenderedPageBreak/>
        <w:t>Panel logowania</w:t>
      </w:r>
      <w:bookmarkEnd w:id="8"/>
    </w:p>
    <w:p w14:paraId="64238172" w14:textId="6A66DB1E" w:rsidR="00EE577E" w:rsidRPr="00EE577E" w:rsidRDefault="00EE577E" w:rsidP="00EE577E">
      <w:r>
        <w:rPr>
          <w:noProof/>
        </w:rPr>
        <w:drawing>
          <wp:inline distT="0" distB="0" distL="0" distR="0" wp14:anchorId="2923BD68" wp14:editId="4F3CCBE4">
            <wp:extent cx="5114925" cy="5591175"/>
            <wp:effectExtent l="0" t="0" r="9525" b="9525"/>
            <wp:docPr id="1171477053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5591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0EB305" w14:textId="610D63A7" w:rsidR="000A0F12" w:rsidRDefault="000A0F12" w:rsidP="000A0F12">
      <w:pPr>
        <w:pStyle w:val="Nagwek3"/>
      </w:pPr>
      <w:bookmarkStart w:id="9" w:name="_Toc153878111"/>
      <w:r>
        <w:lastRenderedPageBreak/>
        <w:t>Kalendarz</w:t>
      </w:r>
      <w:bookmarkEnd w:id="9"/>
    </w:p>
    <w:p w14:paraId="22343EF6" w14:textId="78B26F8F" w:rsidR="00B65006" w:rsidRPr="00B65006" w:rsidRDefault="00B65006" w:rsidP="00B65006">
      <w:r>
        <w:rPr>
          <w:noProof/>
        </w:rPr>
        <w:drawing>
          <wp:inline distT="0" distB="0" distL="0" distR="0" wp14:anchorId="118FB4D2" wp14:editId="32FE23B0">
            <wp:extent cx="5934075" cy="5227638"/>
            <wp:effectExtent l="0" t="0" r="0" b="0"/>
            <wp:docPr id="10460026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22" cy="523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0395DE" w14:textId="346F5EAA" w:rsidR="000A0F12" w:rsidRPr="000A0F12" w:rsidRDefault="000A0F12" w:rsidP="000A0F12">
      <w:pPr>
        <w:pStyle w:val="Nagwek3"/>
      </w:pPr>
      <w:bookmarkStart w:id="10" w:name="_Toc153878112"/>
      <w:r>
        <w:t>Lista To Do</w:t>
      </w:r>
      <w:bookmarkEnd w:id="10"/>
    </w:p>
    <w:p w14:paraId="3276831F" w14:textId="40ACDCF5" w:rsidR="0063528E" w:rsidRDefault="00671EC7" w:rsidP="0063528E">
      <w:r>
        <w:rPr>
          <w:noProof/>
        </w:rPr>
        <w:drawing>
          <wp:inline distT="0" distB="0" distL="0" distR="0" wp14:anchorId="7950FA5F" wp14:editId="7E4CA342">
            <wp:extent cx="6010275" cy="1645446"/>
            <wp:effectExtent l="0" t="0" r="0" b="0"/>
            <wp:docPr id="75700474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794" cy="165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10B1A" w14:textId="77777777" w:rsidR="0063528E" w:rsidRPr="0063528E" w:rsidRDefault="0063528E" w:rsidP="0063528E"/>
    <w:p w14:paraId="3B7BBBB6" w14:textId="77777777" w:rsidR="008E486D" w:rsidRPr="00A858AC" w:rsidRDefault="008E486D" w:rsidP="008E486D">
      <w:pPr>
        <w:rPr>
          <w:rFonts w:asciiTheme="minorHAnsi" w:hAnsiTheme="minorHAnsi" w:cstheme="minorHAnsi"/>
        </w:rPr>
      </w:pPr>
    </w:p>
    <w:p w14:paraId="6BE19034" w14:textId="2A3FEED9" w:rsidR="006B7576" w:rsidRPr="00A858AC" w:rsidRDefault="006B7576" w:rsidP="006B7576">
      <w:pPr>
        <w:pStyle w:val="Nagwek2"/>
        <w:rPr>
          <w:rFonts w:asciiTheme="minorHAnsi" w:hAnsiTheme="minorHAnsi" w:cstheme="minorHAnsi"/>
        </w:rPr>
      </w:pPr>
      <w:bookmarkStart w:id="11" w:name="_Toc153878113"/>
      <w:r w:rsidRPr="00A858AC">
        <w:rPr>
          <w:rFonts w:asciiTheme="minorHAnsi" w:hAnsiTheme="minorHAnsi" w:cstheme="minorHAnsi"/>
        </w:rPr>
        <w:t xml:space="preserve">Instalacja </w:t>
      </w:r>
      <w:proofErr w:type="spellStart"/>
      <w:r w:rsidRPr="00A858AC">
        <w:rPr>
          <w:rFonts w:asciiTheme="minorHAnsi" w:hAnsiTheme="minorHAnsi" w:cstheme="minorHAnsi"/>
        </w:rPr>
        <w:t>Django</w:t>
      </w:r>
      <w:proofErr w:type="spellEnd"/>
      <w:r w:rsidRPr="00A858AC">
        <w:rPr>
          <w:rFonts w:asciiTheme="minorHAnsi" w:hAnsiTheme="minorHAnsi" w:cstheme="minorHAnsi"/>
        </w:rPr>
        <w:t xml:space="preserve"> </w:t>
      </w:r>
      <w:r w:rsidR="00F514E8" w:rsidRPr="00A858AC">
        <w:rPr>
          <w:rFonts w:asciiTheme="minorHAnsi" w:hAnsiTheme="minorHAnsi" w:cstheme="minorHAnsi"/>
        </w:rPr>
        <w:t>i innych podstawowych pakietów</w:t>
      </w:r>
      <w:bookmarkEnd w:id="11"/>
    </w:p>
    <w:p w14:paraId="26A5C2AC" w14:textId="6831525D" w:rsidR="00B52BD0" w:rsidRPr="00A858AC" w:rsidRDefault="00747849" w:rsidP="00324298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Aby rozpocząć pracę </w:t>
      </w:r>
      <w:r w:rsidR="00562F20" w:rsidRPr="00A858AC">
        <w:rPr>
          <w:rFonts w:asciiTheme="minorHAnsi" w:hAnsiTheme="minorHAnsi" w:cstheme="minorHAnsi"/>
        </w:rPr>
        <w:t xml:space="preserve">z </w:t>
      </w:r>
      <w:proofErr w:type="spellStart"/>
      <w:r w:rsidR="00562F20" w:rsidRPr="00A858AC">
        <w:rPr>
          <w:rFonts w:asciiTheme="minorHAnsi" w:hAnsiTheme="minorHAnsi" w:cstheme="minorHAnsi"/>
        </w:rPr>
        <w:t>frameworkiem</w:t>
      </w:r>
      <w:proofErr w:type="spellEnd"/>
      <w:r w:rsidR="00562F20" w:rsidRPr="00A858AC">
        <w:rPr>
          <w:rFonts w:asciiTheme="minorHAnsi" w:hAnsiTheme="minorHAnsi" w:cstheme="minorHAnsi"/>
        </w:rPr>
        <w:t xml:space="preserve"> </w:t>
      </w:r>
      <w:proofErr w:type="spellStart"/>
      <w:r w:rsidR="00562F20" w:rsidRPr="00A858AC">
        <w:rPr>
          <w:rFonts w:asciiTheme="minorHAnsi" w:hAnsiTheme="minorHAnsi" w:cstheme="minorHAnsi"/>
        </w:rPr>
        <w:t>Django</w:t>
      </w:r>
      <w:proofErr w:type="spellEnd"/>
      <w:r w:rsidR="00562F20" w:rsidRPr="00A858AC">
        <w:rPr>
          <w:rFonts w:asciiTheme="minorHAnsi" w:hAnsiTheme="minorHAnsi" w:cstheme="minorHAnsi"/>
        </w:rPr>
        <w:t xml:space="preserve"> należy zainstalować odpowiednie pakiety. Poprzez polecenie</w:t>
      </w:r>
      <w:r w:rsidR="00CF6C47" w:rsidRPr="00A858AC">
        <w:rPr>
          <w:rFonts w:asciiTheme="minorHAnsi" w:hAnsiTheme="minorHAnsi" w:cstheme="minorHAnsi"/>
        </w:rPr>
        <w:t>:</w:t>
      </w:r>
      <w:r w:rsidR="00CF6C47" w:rsidRPr="00A858AC">
        <w:rPr>
          <w:rFonts w:asciiTheme="minorHAnsi" w:hAnsiTheme="minorHAnsi" w:cstheme="minorHAnsi"/>
        </w:rPr>
        <w:br/>
      </w:r>
    </w:p>
    <w:tbl>
      <w:tblPr>
        <w:tblStyle w:val="Tabela-Siatka"/>
        <w:tblW w:w="0" w:type="auto"/>
        <w:tblInd w:w="300" w:type="dxa"/>
        <w:tblLook w:val="04A0" w:firstRow="1" w:lastRow="0" w:firstColumn="1" w:lastColumn="0" w:noHBand="0" w:noVBand="1"/>
      </w:tblPr>
      <w:tblGrid>
        <w:gridCol w:w="8477"/>
      </w:tblGrid>
      <w:tr w:rsidR="00324298" w:rsidRPr="00A858AC" w14:paraId="5159055B" w14:textId="77777777" w:rsidTr="00324298">
        <w:tc>
          <w:tcPr>
            <w:tcW w:w="8777" w:type="dxa"/>
          </w:tcPr>
          <w:p w14:paraId="24790246" w14:textId="4731B112" w:rsidR="00324298" w:rsidRPr="00A858AC" w:rsidRDefault="00324298" w:rsidP="00B52BD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25" w:after="225"/>
              <w:ind w:right="300"/>
              <w:rPr>
                <w:rFonts w:asciiTheme="minorHAnsi" w:eastAsia="Times New Roman" w:hAnsiTheme="minorHAnsi" w:cstheme="minorHAnsi"/>
                <w:sz w:val="21"/>
                <w:szCs w:val="21"/>
                <w:lang w:eastAsia="pl-PL"/>
              </w:rPr>
            </w:pPr>
            <w:proofErr w:type="spellStart"/>
            <w:r w:rsidRPr="00A858AC">
              <w:rPr>
                <w:rFonts w:asciiTheme="minorHAnsi" w:eastAsia="Times New Roman" w:hAnsiTheme="minorHAnsi" w:cstheme="minorHAnsi"/>
                <w:sz w:val="21"/>
                <w:szCs w:val="21"/>
                <w:lang w:eastAsia="pl-PL"/>
              </w:rPr>
              <w:t>python</w:t>
            </w:r>
            <w:proofErr w:type="spellEnd"/>
            <w:r w:rsidRPr="00A858AC">
              <w:rPr>
                <w:rFonts w:asciiTheme="minorHAnsi" w:eastAsia="Times New Roman" w:hAnsiTheme="minorHAnsi" w:cstheme="minorHAnsi"/>
                <w:sz w:val="21"/>
                <w:szCs w:val="21"/>
                <w:lang w:eastAsia="pl-PL"/>
              </w:rPr>
              <w:t xml:space="preserve"> -m pip </w:t>
            </w:r>
            <w:proofErr w:type="spellStart"/>
            <w:r w:rsidRPr="00A858AC">
              <w:rPr>
                <w:rFonts w:asciiTheme="minorHAnsi" w:eastAsia="Times New Roman" w:hAnsiTheme="minorHAnsi" w:cstheme="minorHAnsi"/>
                <w:sz w:val="21"/>
                <w:szCs w:val="21"/>
                <w:lang w:eastAsia="pl-PL"/>
              </w:rPr>
              <w:t>install</w:t>
            </w:r>
            <w:proofErr w:type="spellEnd"/>
            <w:r w:rsidRPr="00A858AC">
              <w:rPr>
                <w:rFonts w:asciiTheme="minorHAnsi" w:eastAsia="Times New Roman" w:hAnsiTheme="minorHAnsi" w:cstheme="minorHAnsi"/>
                <w:sz w:val="21"/>
                <w:szCs w:val="21"/>
                <w:lang w:eastAsia="pl-PL"/>
              </w:rPr>
              <w:t xml:space="preserve"> </w:t>
            </w:r>
            <w:proofErr w:type="spellStart"/>
            <w:r w:rsidRPr="00A858AC">
              <w:rPr>
                <w:rFonts w:asciiTheme="minorHAnsi" w:eastAsia="Times New Roman" w:hAnsiTheme="minorHAnsi" w:cstheme="minorHAnsi"/>
                <w:sz w:val="21"/>
                <w:szCs w:val="21"/>
                <w:lang w:eastAsia="pl-PL"/>
              </w:rPr>
              <w:t>Django</w:t>
            </w:r>
            <w:proofErr w:type="spellEnd"/>
          </w:p>
        </w:tc>
      </w:tr>
    </w:tbl>
    <w:p w14:paraId="10DFF592" w14:textId="229D59F3" w:rsidR="00B52BD0" w:rsidRPr="00A858AC" w:rsidRDefault="00262191" w:rsidP="00836ECD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instalujemy </w:t>
      </w:r>
      <w:proofErr w:type="spellStart"/>
      <w:r w:rsidRPr="00A858AC">
        <w:rPr>
          <w:rFonts w:asciiTheme="minorHAnsi" w:hAnsiTheme="minorHAnsi" w:cstheme="minorHAnsi"/>
        </w:rPr>
        <w:t>Django</w:t>
      </w:r>
      <w:proofErr w:type="spellEnd"/>
      <w:r w:rsidRPr="00A858AC">
        <w:rPr>
          <w:rFonts w:asciiTheme="minorHAnsi" w:hAnsiTheme="minorHAnsi" w:cstheme="minorHAnsi"/>
        </w:rPr>
        <w:t xml:space="preserve">. Następnie, do stworzenia </w:t>
      </w:r>
      <w:r w:rsidR="00CB07B1" w:rsidRPr="00A858AC">
        <w:rPr>
          <w:rFonts w:asciiTheme="minorHAnsi" w:hAnsiTheme="minorHAnsi" w:cstheme="minorHAnsi"/>
        </w:rPr>
        <w:t>projektu korzystamy z polecenia:</w:t>
      </w:r>
    </w:p>
    <w:p w14:paraId="097A5AA7" w14:textId="19EFE84D" w:rsidR="00CB07B1" w:rsidRPr="00A858AC" w:rsidRDefault="006973F1" w:rsidP="00836ECD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3AFA0B9" wp14:editId="7DE3C0E5">
            <wp:extent cx="5579745" cy="281940"/>
            <wp:effectExtent l="0" t="0" r="1905" b="3810"/>
            <wp:docPr id="1573633574" name="Picture 1573633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335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3D051" w14:textId="739CDEE6" w:rsidR="00FE1282" w:rsidRPr="00A858AC" w:rsidRDefault="00FE1282" w:rsidP="00836ECD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W na</w:t>
      </w:r>
      <w:r w:rsidR="00D075CB" w:rsidRPr="00A858AC">
        <w:rPr>
          <w:rFonts w:asciiTheme="minorHAnsi" w:hAnsiTheme="minorHAnsi" w:cstheme="minorHAnsi"/>
        </w:rPr>
        <w:t>s</w:t>
      </w:r>
      <w:r w:rsidRPr="00A858AC">
        <w:rPr>
          <w:rFonts w:asciiTheme="minorHAnsi" w:hAnsiTheme="minorHAnsi" w:cstheme="minorHAnsi"/>
        </w:rPr>
        <w:t>tępnym kroku t</w:t>
      </w:r>
      <w:r w:rsidR="00D075CB" w:rsidRPr="00A858AC">
        <w:rPr>
          <w:rFonts w:asciiTheme="minorHAnsi" w:hAnsiTheme="minorHAnsi" w:cstheme="minorHAnsi"/>
        </w:rPr>
        <w:t xml:space="preserve">worzymy aplikacje/komponenty/foldery, które będziemy wykorzystywać </w:t>
      </w:r>
      <w:r w:rsidR="009C6B70" w:rsidRPr="00A858AC">
        <w:rPr>
          <w:rFonts w:asciiTheme="minorHAnsi" w:hAnsiTheme="minorHAnsi" w:cstheme="minorHAnsi"/>
        </w:rPr>
        <w:t>w naszej aplikacji, komendą:</w:t>
      </w:r>
      <w:r w:rsidR="009C6B70" w:rsidRPr="00A858AC">
        <w:rPr>
          <w:rFonts w:asciiTheme="minorHAnsi" w:hAnsiTheme="minorHAnsi" w:cstheme="minorHAnsi"/>
        </w:rPr>
        <w:br/>
      </w:r>
    </w:p>
    <w:p w14:paraId="096DD5AA" w14:textId="022DE225" w:rsidR="00F26BCB" w:rsidRPr="00A858AC" w:rsidRDefault="00896A0C" w:rsidP="00836ECD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  <w:noProof/>
        </w:rPr>
        <w:drawing>
          <wp:inline distT="0" distB="0" distL="0" distR="0" wp14:anchorId="3549448A" wp14:editId="72689B9E">
            <wp:extent cx="5579745" cy="169545"/>
            <wp:effectExtent l="0" t="0" r="1905" b="1905"/>
            <wp:docPr id="611511235" name="Picture 61151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112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C5D8" w14:textId="521BF5D9" w:rsidR="003942D3" w:rsidRPr="00A858AC" w:rsidRDefault="003942D3" w:rsidP="00836ECD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  <w:noProof/>
        </w:rPr>
        <w:drawing>
          <wp:inline distT="0" distB="0" distL="0" distR="0" wp14:anchorId="15B35961" wp14:editId="41FCF320">
            <wp:extent cx="5579745" cy="137795"/>
            <wp:effectExtent l="0" t="0" r="1905" b="0"/>
            <wp:docPr id="979628811" name="Picture 97962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288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1311" w14:textId="58EDC6F3" w:rsidR="003942D3" w:rsidRPr="00A858AC" w:rsidRDefault="003942D3" w:rsidP="00836ECD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  <w:noProof/>
        </w:rPr>
        <w:drawing>
          <wp:inline distT="0" distB="0" distL="0" distR="0" wp14:anchorId="34F650C3" wp14:editId="2535611C">
            <wp:extent cx="5579745" cy="172720"/>
            <wp:effectExtent l="0" t="0" r="1905" b="0"/>
            <wp:docPr id="1384658139" name="Picture 1384658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581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6DC8" w14:textId="55521F66" w:rsidR="00EB0C1B" w:rsidRPr="00A858AC" w:rsidRDefault="00EB0C1B" w:rsidP="00836ECD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Po tych działaniach nasza aplikacja ma taką strukturę:</w:t>
      </w:r>
      <w:r w:rsidRPr="00A858AC">
        <w:rPr>
          <w:rFonts w:asciiTheme="minorHAnsi" w:hAnsiTheme="minorHAnsi" w:cstheme="minorHAnsi"/>
        </w:rPr>
        <w:br/>
      </w:r>
      <w:r w:rsidR="00F65796" w:rsidRPr="00A858AC">
        <w:rPr>
          <w:rFonts w:asciiTheme="minorHAnsi" w:hAnsiTheme="minorHAnsi" w:cstheme="minorHAnsi"/>
          <w:noProof/>
        </w:rPr>
        <w:drawing>
          <wp:inline distT="0" distB="0" distL="0" distR="0" wp14:anchorId="4A8B74BB" wp14:editId="6309FA41">
            <wp:extent cx="1505160" cy="1543265"/>
            <wp:effectExtent l="0" t="0" r="0" b="0"/>
            <wp:docPr id="691869250" name="Picture 691869250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69250" name="Obraz 1" descr="Obraz zawierający tekst, zrzut ekranu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3CBE" w14:textId="77777777" w:rsidR="008249D2" w:rsidRPr="00A858AC" w:rsidRDefault="008249D2" w:rsidP="00836ECD">
      <w:pPr>
        <w:rPr>
          <w:rFonts w:asciiTheme="minorHAnsi" w:hAnsiTheme="minorHAnsi" w:cstheme="minorHAnsi"/>
        </w:rPr>
      </w:pPr>
    </w:p>
    <w:p w14:paraId="3A0AA32B" w14:textId="7E83F18E" w:rsidR="00B13231" w:rsidRPr="00A858AC" w:rsidRDefault="00384DED" w:rsidP="00193C2B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Struktura ta powinna pomóc nam w wygodny sposób korzystać z aplikacji.</w:t>
      </w:r>
      <w:r w:rsidR="00C320D2" w:rsidRPr="00A858AC">
        <w:rPr>
          <w:rFonts w:asciiTheme="minorHAnsi" w:hAnsiTheme="minorHAnsi" w:cstheme="minorHAnsi"/>
        </w:rPr>
        <w:t xml:space="preserve"> Dodatkowo, aby te komponenty mogły być widoczne dla projektu trzeba dodać</w:t>
      </w:r>
      <w:r w:rsidR="002A467F" w:rsidRPr="00A858AC">
        <w:rPr>
          <w:rFonts w:asciiTheme="minorHAnsi" w:hAnsiTheme="minorHAnsi" w:cstheme="minorHAnsi"/>
        </w:rPr>
        <w:t xml:space="preserve"> </w:t>
      </w:r>
      <w:r w:rsidR="006D1531" w:rsidRPr="00A858AC">
        <w:rPr>
          <w:rFonts w:asciiTheme="minorHAnsi" w:hAnsiTheme="minorHAnsi" w:cstheme="minorHAnsi"/>
        </w:rPr>
        <w:t>je do wykazu zainstalowanych aplikacji w pliku setting.py.</w:t>
      </w:r>
      <w:r w:rsidR="006D1531" w:rsidRPr="00A858AC">
        <w:rPr>
          <w:rFonts w:asciiTheme="minorHAnsi" w:hAnsiTheme="minorHAnsi" w:cstheme="minorHAnsi"/>
        </w:rPr>
        <w:br/>
      </w:r>
      <w:r w:rsidR="00371131" w:rsidRPr="00A858AC">
        <w:rPr>
          <w:rFonts w:asciiTheme="minorHAnsi" w:hAnsiTheme="minorHAnsi" w:cstheme="minorHAnsi"/>
          <w:noProof/>
        </w:rPr>
        <w:drawing>
          <wp:inline distT="0" distB="0" distL="0" distR="0" wp14:anchorId="26D6DBC2" wp14:editId="1BB96F08">
            <wp:extent cx="3381847" cy="2343477"/>
            <wp:effectExtent l="0" t="0" r="9525" b="0"/>
            <wp:docPr id="551048860" name="Picture 551048860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048860" name="Obraz 1" descr="Obraz zawierający tekst, zrzut ekranu, oprogramowanie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3850" w14:textId="77777777" w:rsidR="00B14F4E" w:rsidRPr="00A858AC" w:rsidRDefault="00B14F4E" w:rsidP="00193C2B">
      <w:pPr>
        <w:rPr>
          <w:rFonts w:asciiTheme="minorHAnsi" w:hAnsiTheme="minorHAnsi" w:cstheme="minorHAnsi"/>
        </w:rPr>
      </w:pPr>
    </w:p>
    <w:p w14:paraId="3D6915D7" w14:textId="77777777" w:rsidR="00900BF1" w:rsidRPr="00A858AC" w:rsidRDefault="00B14F4E" w:rsidP="00193C2B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Aby móc </w:t>
      </w:r>
      <w:r w:rsidR="00754D50" w:rsidRPr="00A858AC">
        <w:rPr>
          <w:rFonts w:asciiTheme="minorHAnsi" w:hAnsiTheme="minorHAnsi" w:cstheme="minorHAnsi"/>
        </w:rPr>
        <w:t>rozpocząć działanie naszego projektu należy wykonać komendy.</w:t>
      </w:r>
    </w:p>
    <w:p w14:paraId="77480706" w14:textId="77777777" w:rsidR="006B0E51" w:rsidRPr="00A858AC" w:rsidRDefault="00900BF1" w:rsidP="00193C2B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E092946" wp14:editId="42A756AE">
            <wp:extent cx="5579745" cy="4545965"/>
            <wp:effectExtent l="0" t="0" r="1905" b="6985"/>
            <wp:docPr id="1423685065" name="Picture 1423685065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85065" name="Obraz 1" descr="Obraz zawierający tekst, zrzut ekranu, oprogram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32FC" w14:textId="77777777" w:rsidR="00FF58B4" w:rsidRPr="00A858AC" w:rsidRDefault="00FF58B4" w:rsidP="00FF58B4">
      <w:pPr>
        <w:pStyle w:val="Nagwek1"/>
        <w:rPr>
          <w:rFonts w:asciiTheme="minorHAnsi" w:hAnsiTheme="minorHAnsi" w:cstheme="minorHAnsi"/>
        </w:rPr>
      </w:pPr>
      <w:bookmarkStart w:id="12" w:name="_Toc153878114"/>
      <w:r w:rsidRPr="00A858AC">
        <w:rPr>
          <w:rFonts w:asciiTheme="minorHAnsi" w:hAnsiTheme="minorHAnsi" w:cstheme="minorHAnsi"/>
        </w:rPr>
        <w:t>Kalendarz</w:t>
      </w:r>
      <w:bookmarkEnd w:id="12"/>
    </w:p>
    <w:p w14:paraId="78B94C0F" w14:textId="77777777" w:rsidR="007A1F5C" w:rsidRPr="00A858AC" w:rsidRDefault="00FF58B4" w:rsidP="00FF58B4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Głównym komponentem naszej aplikacji będzie kalendarz</w:t>
      </w:r>
      <w:r w:rsidR="007A1F5C" w:rsidRPr="00A858AC">
        <w:rPr>
          <w:rFonts w:asciiTheme="minorHAnsi" w:hAnsiTheme="minorHAnsi" w:cstheme="minorHAnsi"/>
        </w:rPr>
        <w:t>, który pomoże w uporządkowaniu planowanych wydarzeń.</w:t>
      </w:r>
    </w:p>
    <w:p w14:paraId="13658641" w14:textId="77777777" w:rsidR="00311253" w:rsidRPr="00A858AC" w:rsidRDefault="007A1F5C" w:rsidP="00FF58B4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Najpierw tworzymy model, czyli najważniejsze informacje jakie będą </w:t>
      </w:r>
      <w:r w:rsidR="00853E39" w:rsidRPr="00A858AC">
        <w:rPr>
          <w:rFonts w:asciiTheme="minorHAnsi" w:hAnsiTheme="minorHAnsi" w:cstheme="minorHAnsi"/>
        </w:rPr>
        <w:t>przechowywane, aby nasz kalendarz mógł funkcjonować.</w:t>
      </w:r>
    </w:p>
    <w:p w14:paraId="4F5B0255" w14:textId="77777777" w:rsidR="00311253" w:rsidRPr="00A858AC" w:rsidRDefault="00311253" w:rsidP="00311253">
      <w:pPr>
        <w:pStyle w:val="Nagwek2"/>
        <w:rPr>
          <w:rFonts w:asciiTheme="minorHAnsi" w:hAnsiTheme="minorHAnsi" w:cstheme="minorHAnsi"/>
        </w:rPr>
      </w:pPr>
      <w:bookmarkStart w:id="13" w:name="_Toc153878115"/>
      <w:r w:rsidRPr="00A858AC">
        <w:rPr>
          <w:rFonts w:asciiTheme="minorHAnsi" w:hAnsiTheme="minorHAnsi" w:cstheme="minorHAnsi"/>
        </w:rPr>
        <w:t>Model danych</w:t>
      </w:r>
      <w:bookmarkEnd w:id="13"/>
    </w:p>
    <w:p w14:paraId="3C32D3B0" w14:textId="42A66DF5" w:rsidR="00AC1027" w:rsidRPr="00A858AC" w:rsidRDefault="00A858AC" w:rsidP="00AC102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Tworzymy</w:t>
      </w:r>
      <w:r w:rsidR="00AC1027" w:rsidRPr="00A858AC">
        <w:rPr>
          <w:rFonts w:asciiTheme="minorHAnsi" w:hAnsiTheme="minorHAnsi" w:cstheme="minorHAnsi"/>
        </w:rPr>
        <w:t xml:space="preserve"> model danych w </w:t>
      </w:r>
      <w:proofErr w:type="spellStart"/>
      <w:r w:rsidR="00AC1027" w:rsidRPr="00A858AC">
        <w:rPr>
          <w:rFonts w:asciiTheme="minorHAnsi" w:hAnsiTheme="minorHAnsi" w:cstheme="minorHAnsi"/>
        </w:rPr>
        <w:t>Django</w:t>
      </w:r>
      <w:proofErr w:type="spellEnd"/>
      <w:r w:rsidR="00AC1027" w:rsidRPr="00A858AC">
        <w:rPr>
          <w:rFonts w:asciiTheme="minorHAnsi" w:hAnsiTheme="minorHAnsi" w:cstheme="minorHAnsi"/>
        </w:rPr>
        <w:t xml:space="preserve"> dla wydarzeń. Poniżej przedstawiam krótkie wyjaśnienie każdego elementu:</w:t>
      </w:r>
    </w:p>
    <w:p w14:paraId="04EFE8DF" w14:textId="77777777" w:rsidR="00AC1027" w:rsidRPr="00A858AC" w:rsidRDefault="00AC1027" w:rsidP="00AC1027">
      <w:pPr>
        <w:rPr>
          <w:rFonts w:asciiTheme="minorHAnsi" w:hAnsiTheme="minorHAnsi" w:cstheme="minorHAnsi"/>
        </w:rPr>
      </w:pPr>
    </w:p>
    <w:p w14:paraId="02C57600" w14:textId="77777777" w:rsidR="00AC1027" w:rsidRPr="00A858AC" w:rsidRDefault="00AC1027" w:rsidP="00C61D29">
      <w:pPr>
        <w:pStyle w:val="Akapitzlist"/>
        <w:numPr>
          <w:ilvl w:val="0"/>
          <w:numId w:val="6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Importowanie modułu </w:t>
      </w:r>
      <w:proofErr w:type="spellStart"/>
      <w:r w:rsidRPr="00A858AC">
        <w:rPr>
          <w:rFonts w:asciiTheme="minorHAnsi" w:hAnsiTheme="minorHAnsi" w:cstheme="minorHAnsi"/>
        </w:rPr>
        <w:t>models</w:t>
      </w:r>
      <w:proofErr w:type="spellEnd"/>
      <w:r w:rsidRPr="00A858AC">
        <w:rPr>
          <w:rFonts w:asciiTheme="minorHAnsi" w:hAnsiTheme="minorHAnsi" w:cstheme="minorHAnsi"/>
        </w:rPr>
        <w:t xml:space="preserve"> z </w:t>
      </w:r>
      <w:proofErr w:type="spellStart"/>
      <w:r w:rsidRPr="00A858AC">
        <w:rPr>
          <w:rFonts w:asciiTheme="minorHAnsi" w:hAnsiTheme="minorHAnsi" w:cstheme="minorHAnsi"/>
        </w:rPr>
        <w:t>Django</w:t>
      </w:r>
      <w:proofErr w:type="spellEnd"/>
      <w:r w:rsidRPr="00A858AC">
        <w:rPr>
          <w:rFonts w:asciiTheme="minorHAnsi" w:hAnsiTheme="minorHAnsi" w:cstheme="minorHAnsi"/>
        </w:rPr>
        <w:t>:</w:t>
      </w:r>
    </w:p>
    <w:p w14:paraId="6C4CA04F" w14:textId="77777777" w:rsidR="00AC1027" w:rsidRPr="00A858AC" w:rsidRDefault="00AC1027" w:rsidP="00AC1027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Importuje moduł </w:t>
      </w:r>
      <w:proofErr w:type="spellStart"/>
      <w:r w:rsidRPr="00A858AC">
        <w:rPr>
          <w:rFonts w:asciiTheme="minorHAnsi" w:hAnsiTheme="minorHAnsi" w:cstheme="minorHAnsi"/>
        </w:rPr>
        <w:t>models</w:t>
      </w:r>
      <w:proofErr w:type="spellEnd"/>
      <w:r w:rsidRPr="00A858AC">
        <w:rPr>
          <w:rFonts w:asciiTheme="minorHAnsi" w:hAnsiTheme="minorHAnsi" w:cstheme="minorHAnsi"/>
        </w:rPr>
        <w:t xml:space="preserve"> z </w:t>
      </w:r>
      <w:proofErr w:type="spellStart"/>
      <w:r w:rsidRPr="00A858AC">
        <w:rPr>
          <w:rFonts w:asciiTheme="minorHAnsi" w:hAnsiTheme="minorHAnsi" w:cstheme="minorHAnsi"/>
        </w:rPr>
        <w:t>frameworka</w:t>
      </w:r>
      <w:proofErr w:type="spellEnd"/>
      <w:r w:rsidRPr="00A858AC">
        <w:rPr>
          <w:rFonts w:asciiTheme="minorHAnsi" w:hAnsiTheme="minorHAnsi" w:cstheme="minorHAnsi"/>
        </w:rPr>
        <w:t xml:space="preserve"> </w:t>
      </w:r>
      <w:proofErr w:type="spellStart"/>
      <w:r w:rsidRPr="00A858AC">
        <w:rPr>
          <w:rFonts w:asciiTheme="minorHAnsi" w:hAnsiTheme="minorHAnsi" w:cstheme="minorHAnsi"/>
        </w:rPr>
        <w:t>Django</w:t>
      </w:r>
      <w:proofErr w:type="spellEnd"/>
      <w:r w:rsidRPr="00A858AC">
        <w:rPr>
          <w:rFonts w:asciiTheme="minorHAnsi" w:hAnsiTheme="minorHAnsi" w:cstheme="minorHAnsi"/>
        </w:rPr>
        <w:t>, który umożliwia definiowanie struktury bazy danych.</w:t>
      </w:r>
    </w:p>
    <w:p w14:paraId="52AEED63" w14:textId="77777777" w:rsidR="00AC1027" w:rsidRPr="00A858AC" w:rsidRDefault="00AC1027" w:rsidP="00AC1027">
      <w:pPr>
        <w:rPr>
          <w:rFonts w:asciiTheme="minorHAnsi" w:hAnsiTheme="minorHAnsi" w:cstheme="minorHAnsi"/>
        </w:rPr>
      </w:pPr>
    </w:p>
    <w:p w14:paraId="1BD5D518" w14:textId="77777777" w:rsidR="00AC1027" w:rsidRPr="00A858AC" w:rsidRDefault="00AC1027" w:rsidP="00C61D29">
      <w:pPr>
        <w:pStyle w:val="Akapitzlist"/>
        <w:numPr>
          <w:ilvl w:val="0"/>
          <w:numId w:val="6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Tworzenie klasy </w:t>
      </w:r>
      <w:proofErr w:type="spellStart"/>
      <w:r w:rsidRPr="00A858AC">
        <w:rPr>
          <w:rFonts w:asciiTheme="minorHAnsi" w:hAnsiTheme="minorHAnsi" w:cstheme="minorHAnsi"/>
        </w:rPr>
        <w:t>Events</w:t>
      </w:r>
      <w:proofErr w:type="spellEnd"/>
      <w:r w:rsidRPr="00A858AC">
        <w:rPr>
          <w:rFonts w:asciiTheme="minorHAnsi" w:hAnsiTheme="minorHAnsi" w:cstheme="minorHAnsi"/>
        </w:rPr>
        <w:t xml:space="preserve"> dziedziczącej po </w:t>
      </w:r>
      <w:proofErr w:type="spellStart"/>
      <w:r w:rsidRPr="00A858AC">
        <w:rPr>
          <w:rFonts w:asciiTheme="minorHAnsi" w:hAnsiTheme="minorHAnsi" w:cstheme="minorHAnsi"/>
        </w:rPr>
        <w:t>models.Model</w:t>
      </w:r>
      <w:proofErr w:type="spellEnd"/>
      <w:r w:rsidRPr="00A858AC">
        <w:rPr>
          <w:rFonts w:asciiTheme="minorHAnsi" w:hAnsiTheme="minorHAnsi" w:cstheme="minorHAnsi"/>
        </w:rPr>
        <w:t>:</w:t>
      </w:r>
    </w:p>
    <w:p w14:paraId="755CC34C" w14:textId="77777777" w:rsidR="00AC1027" w:rsidRPr="00A858AC" w:rsidRDefault="00AC1027" w:rsidP="00AC1027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Definiuje klasę </w:t>
      </w:r>
      <w:proofErr w:type="spellStart"/>
      <w:r w:rsidRPr="00A858AC">
        <w:rPr>
          <w:rFonts w:asciiTheme="minorHAnsi" w:hAnsiTheme="minorHAnsi" w:cstheme="minorHAnsi"/>
        </w:rPr>
        <w:t>Events</w:t>
      </w:r>
      <w:proofErr w:type="spellEnd"/>
      <w:r w:rsidRPr="00A858AC">
        <w:rPr>
          <w:rFonts w:asciiTheme="minorHAnsi" w:hAnsiTheme="minorHAnsi" w:cstheme="minorHAnsi"/>
        </w:rPr>
        <w:t xml:space="preserve">, która reprezentuje model danych. Klasa ta dziedziczy po </w:t>
      </w:r>
      <w:proofErr w:type="spellStart"/>
      <w:r w:rsidRPr="00A858AC">
        <w:rPr>
          <w:rFonts w:asciiTheme="minorHAnsi" w:hAnsiTheme="minorHAnsi" w:cstheme="minorHAnsi"/>
        </w:rPr>
        <w:t>models.Model</w:t>
      </w:r>
      <w:proofErr w:type="spellEnd"/>
      <w:r w:rsidRPr="00A858AC">
        <w:rPr>
          <w:rFonts w:asciiTheme="minorHAnsi" w:hAnsiTheme="minorHAnsi" w:cstheme="minorHAnsi"/>
        </w:rPr>
        <w:t>, co oznacza, że będzie używana do tworzenia tabeli w bazie danych.</w:t>
      </w:r>
    </w:p>
    <w:p w14:paraId="02BD22B0" w14:textId="77777777" w:rsidR="00AC1027" w:rsidRPr="00A858AC" w:rsidRDefault="00AC1027" w:rsidP="00AC1027">
      <w:pPr>
        <w:rPr>
          <w:rFonts w:asciiTheme="minorHAnsi" w:hAnsiTheme="minorHAnsi" w:cstheme="minorHAnsi"/>
        </w:rPr>
      </w:pPr>
    </w:p>
    <w:p w14:paraId="2CE878F4" w14:textId="77777777" w:rsidR="00AC1027" w:rsidRPr="00A858AC" w:rsidRDefault="00AC1027" w:rsidP="00C61D29">
      <w:pPr>
        <w:pStyle w:val="Akapitzlist"/>
        <w:numPr>
          <w:ilvl w:val="0"/>
          <w:numId w:val="6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Definicja pól modelu:</w:t>
      </w:r>
    </w:p>
    <w:p w14:paraId="6D74F943" w14:textId="77777777" w:rsidR="00AC1027" w:rsidRPr="00A858AC" w:rsidRDefault="00AC1027" w:rsidP="00AC1027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Określa różne pola, które będą przechowywane dla każdego rekordu w tabeli. W tym przypadku są to:</w:t>
      </w:r>
    </w:p>
    <w:p w14:paraId="3B8B8144" w14:textId="77777777" w:rsidR="00AC1027" w:rsidRPr="00A858AC" w:rsidRDefault="00AC1027" w:rsidP="00AC1027">
      <w:pPr>
        <w:rPr>
          <w:rFonts w:asciiTheme="minorHAnsi" w:hAnsiTheme="minorHAnsi" w:cstheme="minorHAnsi"/>
        </w:rPr>
      </w:pPr>
    </w:p>
    <w:p w14:paraId="71EAE657" w14:textId="77777777" w:rsidR="00AC1027" w:rsidRPr="00A858AC" w:rsidRDefault="00AC1027" w:rsidP="00C61D29">
      <w:pPr>
        <w:pStyle w:val="Akapitzlist"/>
        <w:numPr>
          <w:ilvl w:val="0"/>
          <w:numId w:val="7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id: Automatycznie inkrementowane pole identyfikujące, będące kluczem głównym modelu.</w:t>
      </w:r>
    </w:p>
    <w:p w14:paraId="5B93933C" w14:textId="77777777" w:rsidR="00AC1027" w:rsidRPr="00A858AC" w:rsidRDefault="00AC1027" w:rsidP="00C61D29">
      <w:pPr>
        <w:pStyle w:val="Akapitzlist"/>
        <w:numPr>
          <w:ilvl w:val="0"/>
          <w:numId w:val="7"/>
        </w:numPr>
        <w:rPr>
          <w:rFonts w:asciiTheme="minorHAnsi" w:hAnsiTheme="minorHAnsi" w:cstheme="minorHAnsi"/>
        </w:rPr>
      </w:pPr>
      <w:proofErr w:type="spellStart"/>
      <w:r w:rsidRPr="00A858AC">
        <w:rPr>
          <w:rFonts w:asciiTheme="minorHAnsi" w:hAnsiTheme="minorHAnsi" w:cstheme="minorHAnsi"/>
        </w:rPr>
        <w:lastRenderedPageBreak/>
        <w:t>name</w:t>
      </w:r>
      <w:proofErr w:type="spellEnd"/>
      <w:r w:rsidRPr="00A858AC">
        <w:rPr>
          <w:rFonts w:asciiTheme="minorHAnsi" w:hAnsiTheme="minorHAnsi" w:cstheme="minorHAnsi"/>
        </w:rPr>
        <w:t>: Pole tekstu o maksymalnej długości 255 znaków, reprezentujące nazwę wydarzenia.</w:t>
      </w:r>
    </w:p>
    <w:p w14:paraId="478459E9" w14:textId="77777777" w:rsidR="00AC1027" w:rsidRPr="00A858AC" w:rsidRDefault="00AC1027" w:rsidP="00C61D29">
      <w:pPr>
        <w:pStyle w:val="Akapitzlist"/>
        <w:numPr>
          <w:ilvl w:val="0"/>
          <w:numId w:val="7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start: Pole daty i czasu reprezentujące datę rozpoczęcia wydarzenia.</w:t>
      </w:r>
    </w:p>
    <w:p w14:paraId="3B7A15D0" w14:textId="77777777" w:rsidR="00AC1027" w:rsidRPr="00A858AC" w:rsidRDefault="00AC1027" w:rsidP="00C61D29">
      <w:pPr>
        <w:pStyle w:val="Akapitzlist"/>
        <w:numPr>
          <w:ilvl w:val="0"/>
          <w:numId w:val="7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end: Pole daty i czasu reprezentujące datę zakończenia wydarzenia.</w:t>
      </w:r>
    </w:p>
    <w:p w14:paraId="55A3A20E" w14:textId="77777777" w:rsidR="00AC1027" w:rsidRPr="00A858AC" w:rsidRDefault="00AC1027" w:rsidP="00C61D29">
      <w:pPr>
        <w:pStyle w:val="Akapitzlist"/>
        <w:numPr>
          <w:ilvl w:val="0"/>
          <w:numId w:val="6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Definiowanie klasy Meta:</w:t>
      </w:r>
    </w:p>
    <w:p w14:paraId="018CD698" w14:textId="77777777" w:rsidR="00AC1027" w:rsidRPr="00A858AC" w:rsidRDefault="00AC1027" w:rsidP="00AC1027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Określa ustawienia metadanych modelu. W tym przypadku jest to </w:t>
      </w:r>
      <w:proofErr w:type="spellStart"/>
      <w:r w:rsidRPr="00A858AC">
        <w:rPr>
          <w:rFonts w:asciiTheme="minorHAnsi" w:hAnsiTheme="minorHAnsi" w:cstheme="minorHAnsi"/>
        </w:rPr>
        <w:t>db_table</w:t>
      </w:r>
      <w:proofErr w:type="spellEnd"/>
      <w:r w:rsidRPr="00A858AC">
        <w:rPr>
          <w:rFonts w:asciiTheme="minorHAnsi" w:hAnsiTheme="minorHAnsi" w:cstheme="minorHAnsi"/>
        </w:rPr>
        <w:t>, które ustala nazwę tabeli w bazie danych na "</w:t>
      </w:r>
      <w:proofErr w:type="spellStart"/>
      <w:r w:rsidRPr="00A858AC">
        <w:rPr>
          <w:rFonts w:asciiTheme="minorHAnsi" w:hAnsiTheme="minorHAnsi" w:cstheme="minorHAnsi"/>
        </w:rPr>
        <w:t>tblevents</w:t>
      </w:r>
      <w:proofErr w:type="spellEnd"/>
      <w:r w:rsidRPr="00A858AC">
        <w:rPr>
          <w:rFonts w:asciiTheme="minorHAnsi" w:hAnsiTheme="minorHAnsi" w:cstheme="minorHAnsi"/>
        </w:rPr>
        <w:t>".</w:t>
      </w:r>
    </w:p>
    <w:p w14:paraId="13114117" w14:textId="77777777" w:rsidR="00AC1027" w:rsidRPr="00A858AC" w:rsidRDefault="00AC1027" w:rsidP="00AC1027">
      <w:pPr>
        <w:rPr>
          <w:rFonts w:asciiTheme="minorHAnsi" w:hAnsiTheme="minorHAnsi" w:cstheme="minorHAnsi"/>
        </w:rPr>
      </w:pPr>
    </w:p>
    <w:p w14:paraId="6D095E8C" w14:textId="78D4E0DC" w:rsidR="00B14F4E" w:rsidRPr="00A858AC" w:rsidRDefault="006A26DC" w:rsidP="00AC1027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T</w:t>
      </w:r>
      <w:r w:rsidR="00AC1027" w:rsidRPr="00A858AC">
        <w:rPr>
          <w:rFonts w:asciiTheme="minorHAnsi" w:hAnsiTheme="minorHAnsi" w:cstheme="minorHAnsi"/>
        </w:rPr>
        <w:t xml:space="preserve">en model reprezentuje strukturę danych dla wydarzeń. Każde wydarzenie będzie przechowywane jako rekord w bazie danych, a pola modelu określają, jakie informacje są związane z każdym wydarzeniem. Model ten jest używany w aplikacji </w:t>
      </w:r>
      <w:proofErr w:type="spellStart"/>
      <w:r w:rsidR="00AC1027" w:rsidRPr="00A858AC">
        <w:rPr>
          <w:rFonts w:asciiTheme="minorHAnsi" w:hAnsiTheme="minorHAnsi" w:cstheme="minorHAnsi"/>
        </w:rPr>
        <w:t>Django</w:t>
      </w:r>
      <w:proofErr w:type="spellEnd"/>
      <w:r w:rsidR="00AC1027" w:rsidRPr="00A858AC">
        <w:rPr>
          <w:rFonts w:asciiTheme="minorHAnsi" w:hAnsiTheme="minorHAnsi" w:cstheme="minorHAnsi"/>
        </w:rPr>
        <w:t xml:space="preserve"> do przechowywania i pobierania danych o wydarzeniach.</w:t>
      </w:r>
      <w:r w:rsidR="007A1F5C" w:rsidRPr="00A858AC">
        <w:rPr>
          <w:rFonts w:asciiTheme="minorHAnsi" w:hAnsiTheme="minorHAnsi" w:cstheme="minorHAnsi"/>
        </w:rPr>
        <w:t xml:space="preserve"> </w:t>
      </w:r>
      <w:r w:rsidR="00754D50" w:rsidRPr="00A858AC">
        <w:rPr>
          <w:rFonts w:asciiTheme="minorHAnsi" w:hAnsiTheme="minorHAnsi" w:cstheme="minorHAnsi"/>
        </w:rPr>
        <w:br/>
      </w:r>
    </w:p>
    <w:p w14:paraId="7A5B0943" w14:textId="5BA73C61" w:rsidR="00FE4DD5" w:rsidRPr="00A858AC" w:rsidRDefault="00FE4DD5" w:rsidP="00AC1027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  <w:noProof/>
        </w:rPr>
        <w:drawing>
          <wp:inline distT="0" distB="0" distL="0" distR="0" wp14:anchorId="39C4361F" wp14:editId="375D17C8">
            <wp:extent cx="5430008" cy="2210108"/>
            <wp:effectExtent l="0" t="0" r="0" b="0"/>
            <wp:docPr id="3906541" name="Picture 390654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541" name="Obraz 1" descr="Obraz zawierający tekst, zrzut ekranu, oprogramowanie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A3E5" w14:textId="0DCD6865" w:rsidR="00A858AC" w:rsidRPr="00A858AC" w:rsidRDefault="00A858AC" w:rsidP="00A858AC">
      <w:pPr>
        <w:pStyle w:val="Nagwek2"/>
        <w:rPr>
          <w:rFonts w:asciiTheme="minorHAnsi" w:hAnsiTheme="minorHAnsi" w:cstheme="minorHAnsi"/>
        </w:rPr>
      </w:pPr>
      <w:bookmarkStart w:id="14" w:name="_Toc153878116"/>
      <w:r w:rsidRPr="00A858AC">
        <w:rPr>
          <w:rFonts w:asciiTheme="minorHAnsi" w:hAnsiTheme="minorHAnsi" w:cstheme="minorHAnsi"/>
        </w:rPr>
        <w:t>Widoki</w:t>
      </w:r>
      <w:bookmarkEnd w:id="14"/>
    </w:p>
    <w:p w14:paraId="7CA5B642" w14:textId="77043D2E" w:rsidR="00A858AC" w:rsidRPr="00A858AC" w:rsidRDefault="00A858AC" w:rsidP="00A858A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Tworzymy</w:t>
      </w:r>
      <w:r w:rsidRPr="00A858AC">
        <w:rPr>
          <w:rFonts w:asciiTheme="minorHAnsi" w:hAnsiTheme="minorHAnsi" w:cstheme="minorHAnsi"/>
        </w:rPr>
        <w:t xml:space="preserve"> widoki </w:t>
      </w:r>
      <w:proofErr w:type="spellStart"/>
      <w:r w:rsidRPr="00A858AC">
        <w:rPr>
          <w:rFonts w:asciiTheme="minorHAnsi" w:hAnsiTheme="minorHAnsi" w:cstheme="minorHAnsi"/>
        </w:rPr>
        <w:t>Django</w:t>
      </w:r>
      <w:proofErr w:type="spellEnd"/>
      <w:r w:rsidRPr="00A858AC">
        <w:rPr>
          <w:rFonts w:asciiTheme="minorHAnsi" w:hAnsiTheme="minorHAnsi" w:cstheme="minorHAnsi"/>
        </w:rPr>
        <w:t xml:space="preserve"> w aplikacji, które obsługują żądania HTTP związane z wydarzeniami. Poniżej opisuję każdy widok:</w:t>
      </w:r>
    </w:p>
    <w:p w14:paraId="7C4E0972" w14:textId="77777777" w:rsidR="00A858AC" w:rsidRPr="00A858AC" w:rsidRDefault="00A858AC" w:rsidP="00A858AC">
      <w:pPr>
        <w:rPr>
          <w:rFonts w:asciiTheme="minorHAnsi" w:hAnsiTheme="minorHAnsi" w:cstheme="minorHAnsi"/>
        </w:rPr>
      </w:pPr>
    </w:p>
    <w:p w14:paraId="58CD43D6" w14:textId="19E3F575" w:rsidR="00A858AC" w:rsidRPr="00A858AC" w:rsidRDefault="00A858AC" w:rsidP="00C61D29">
      <w:pPr>
        <w:pStyle w:val="Akapitzlist"/>
        <w:numPr>
          <w:ilvl w:val="0"/>
          <w:numId w:val="8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Widok index:</w:t>
      </w:r>
    </w:p>
    <w:p w14:paraId="693E7A09" w14:textId="77777777" w:rsidR="00A858AC" w:rsidRPr="00A858AC" w:rsidRDefault="00A858AC" w:rsidP="00C61D29">
      <w:pPr>
        <w:pStyle w:val="Akapitzlist"/>
        <w:numPr>
          <w:ilvl w:val="0"/>
          <w:numId w:val="9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Pobiera wszystkie wydarzenia z bazy danych (</w:t>
      </w:r>
      <w:proofErr w:type="spellStart"/>
      <w:r w:rsidRPr="00A858AC">
        <w:rPr>
          <w:rFonts w:asciiTheme="minorHAnsi" w:hAnsiTheme="minorHAnsi" w:cstheme="minorHAnsi"/>
        </w:rPr>
        <w:t>Events.objects.all</w:t>
      </w:r>
      <w:proofErr w:type="spellEnd"/>
      <w:r w:rsidRPr="00A858AC">
        <w:rPr>
          <w:rFonts w:asciiTheme="minorHAnsi" w:hAnsiTheme="minorHAnsi" w:cstheme="minorHAnsi"/>
        </w:rPr>
        <w:t>()).</w:t>
      </w:r>
    </w:p>
    <w:p w14:paraId="1CDC9CF0" w14:textId="77777777" w:rsidR="00A858AC" w:rsidRPr="00A858AC" w:rsidRDefault="00A858AC" w:rsidP="00C61D29">
      <w:pPr>
        <w:pStyle w:val="Akapitzlist"/>
        <w:numPr>
          <w:ilvl w:val="0"/>
          <w:numId w:val="9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Przekazuje wydarzenia jako kontekst do szablonu HTML.</w:t>
      </w:r>
    </w:p>
    <w:p w14:paraId="567D6BB8" w14:textId="77777777" w:rsidR="00A858AC" w:rsidRDefault="00A858AC" w:rsidP="00C61D29">
      <w:pPr>
        <w:pStyle w:val="Akapitzlist"/>
        <w:numPr>
          <w:ilvl w:val="0"/>
          <w:numId w:val="9"/>
        </w:numPr>
        <w:rPr>
          <w:rFonts w:asciiTheme="minorHAnsi" w:hAnsiTheme="minorHAnsi" w:cstheme="minorHAnsi"/>
        </w:rPr>
      </w:pPr>
      <w:proofErr w:type="spellStart"/>
      <w:r w:rsidRPr="00A858AC">
        <w:rPr>
          <w:rFonts w:asciiTheme="minorHAnsi" w:hAnsiTheme="minorHAnsi" w:cstheme="minorHAnsi"/>
        </w:rPr>
        <w:t>Renderuje</w:t>
      </w:r>
      <w:proofErr w:type="spellEnd"/>
      <w:r w:rsidRPr="00A858AC">
        <w:rPr>
          <w:rFonts w:asciiTheme="minorHAnsi" w:hAnsiTheme="minorHAnsi" w:cstheme="minorHAnsi"/>
        </w:rPr>
        <w:t xml:space="preserve"> stronę główną (index.html) z wydarzeniami.</w:t>
      </w:r>
    </w:p>
    <w:p w14:paraId="0675E023" w14:textId="77777777" w:rsidR="00A858AC" w:rsidRPr="00A858AC" w:rsidRDefault="00A858AC" w:rsidP="00A858AC">
      <w:pPr>
        <w:ind w:left="360"/>
        <w:rPr>
          <w:rFonts w:asciiTheme="minorHAnsi" w:hAnsiTheme="minorHAnsi" w:cstheme="minorHAnsi"/>
        </w:rPr>
      </w:pPr>
    </w:p>
    <w:p w14:paraId="249A4517" w14:textId="77777777" w:rsidR="00A858AC" w:rsidRPr="00A858AC" w:rsidRDefault="00A858AC" w:rsidP="00C61D29">
      <w:pPr>
        <w:pStyle w:val="Akapitzlist"/>
        <w:numPr>
          <w:ilvl w:val="0"/>
          <w:numId w:val="8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Widok </w:t>
      </w:r>
      <w:proofErr w:type="spellStart"/>
      <w:r w:rsidRPr="00A858AC">
        <w:rPr>
          <w:rFonts w:asciiTheme="minorHAnsi" w:hAnsiTheme="minorHAnsi" w:cstheme="minorHAnsi"/>
        </w:rPr>
        <w:t>all_events</w:t>
      </w:r>
      <w:proofErr w:type="spellEnd"/>
      <w:r w:rsidRPr="00A858AC">
        <w:rPr>
          <w:rFonts w:asciiTheme="minorHAnsi" w:hAnsiTheme="minorHAnsi" w:cstheme="minorHAnsi"/>
        </w:rPr>
        <w:t>:</w:t>
      </w:r>
    </w:p>
    <w:p w14:paraId="7736C5E5" w14:textId="77777777" w:rsidR="00A858AC" w:rsidRPr="00A858AC" w:rsidRDefault="00A858AC" w:rsidP="00C61D29">
      <w:pPr>
        <w:pStyle w:val="Akapitzlist"/>
        <w:numPr>
          <w:ilvl w:val="0"/>
          <w:numId w:val="10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Pobiera wszystkie wydarzenia z bazy danych.</w:t>
      </w:r>
    </w:p>
    <w:p w14:paraId="0B52DC2E" w14:textId="77777777" w:rsidR="00A858AC" w:rsidRPr="00A858AC" w:rsidRDefault="00A858AC" w:rsidP="00C61D29">
      <w:pPr>
        <w:pStyle w:val="Akapitzlist"/>
        <w:numPr>
          <w:ilvl w:val="0"/>
          <w:numId w:val="10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Konwertuje dane o wydarzeniach na format JSON, który zostanie zwrócony jako odpowiedź HTTP.</w:t>
      </w:r>
    </w:p>
    <w:p w14:paraId="22DBD735" w14:textId="4127324E" w:rsidR="00A858AC" w:rsidRDefault="00A858AC" w:rsidP="00C61D29">
      <w:pPr>
        <w:pStyle w:val="Akapitzlist"/>
        <w:numPr>
          <w:ilvl w:val="0"/>
          <w:numId w:val="10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Używa </w:t>
      </w:r>
      <w:proofErr w:type="spellStart"/>
      <w:r w:rsidRPr="00A858AC">
        <w:rPr>
          <w:rFonts w:asciiTheme="minorHAnsi" w:hAnsiTheme="minorHAnsi" w:cstheme="minorHAnsi"/>
        </w:rPr>
        <w:t>JsonResponse</w:t>
      </w:r>
      <w:proofErr w:type="spellEnd"/>
      <w:r w:rsidRPr="00A858AC">
        <w:rPr>
          <w:rFonts w:asciiTheme="minorHAnsi" w:hAnsiTheme="minorHAnsi" w:cstheme="minorHAnsi"/>
        </w:rPr>
        <w:t xml:space="preserve"> do zwrócenia danych w formacie JSON.</w:t>
      </w:r>
    </w:p>
    <w:p w14:paraId="7AF1B490" w14:textId="77777777" w:rsidR="00A858AC" w:rsidRPr="00A858AC" w:rsidRDefault="00A858AC" w:rsidP="00A858AC">
      <w:pPr>
        <w:pStyle w:val="Akapitzlist"/>
        <w:rPr>
          <w:rFonts w:asciiTheme="minorHAnsi" w:hAnsiTheme="minorHAnsi" w:cstheme="minorHAnsi"/>
        </w:rPr>
      </w:pPr>
    </w:p>
    <w:p w14:paraId="132B8EBF" w14:textId="744B174C" w:rsidR="00A858AC" w:rsidRPr="00A858AC" w:rsidRDefault="00A858AC" w:rsidP="00C61D29">
      <w:pPr>
        <w:pStyle w:val="Akapitzlist"/>
        <w:numPr>
          <w:ilvl w:val="0"/>
          <w:numId w:val="8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Widok </w:t>
      </w:r>
      <w:proofErr w:type="spellStart"/>
      <w:r w:rsidRPr="00A858AC">
        <w:rPr>
          <w:rFonts w:asciiTheme="minorHAnsi" w:hAnsiTheme="minorHAnsi" w:cstheme="minorHAnsi"/>
        </w:rPr>
        <w:t>add_event</w:t>
      </w:r>
      <w:proofErr w:type="spellEnd"/>
      <w:r w:rsidRPr="00A858AC">
        <w:rPr>
          <w:rFonts w:asciiTheme="minorHAnsi" w:hAnsiTheme="minorHAnsi" w:cstheme="minorHAnsi"/>
        </w:rPr>
        <w:t>:</w:t>
      </w:r>
    </w:p>
    <w:p w14:paraId="090FF288" w14:textId="1A2E79E3" w:rsidR="00A858AC" w:rsidRPr="00A858AC" w:rsidRDefault="00A858AC" w:rsidP="00C61D29">
      <w:pPr>
        <w:pStyle w:val="Akapitzlist"/>
        <w:numPr>
          <w:ilvl w:val="0"/>
          <w:numId w:val="11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Pobiera parametry start, end i </w:t>
      </w:r>
      <w:proofErr w:type="spellStart"/>
      <w:r w:rsidRPr="00A858AC">
        <w:rPr>
          <w:rFonts w:asciiTheme="minorHAnsi" w:hAnsiTheme="minorHAnsi" w:cstheme="minorHAnsi"/>
        </w:rPr>
        <w:t>title</w:t>
      </w:r>
      <w:proofErr w:type="spellEnd"/>
      <w:r w:rsidRPr="00A858AC">
        <w:rPr>
          <w:rFonts w:asciiTheme="minorHAnsi" w:hAnsiTheme="minorHAnsi" w:cstheme="minorHAnsi"/>
        </w:rPr>
        <w:t xml:space="preserve"> </w:t>
      </w:r>
      <w:proofErr w:type="spellStart"/>
      <w:r w:rsidRPr="00A858AC">
        <w:rPr>
          <w:rFonts w:asciiTheme="minorHAnsi" w:hAnsiTheme="minorHAnsi" w:cstheme="minorHAnsi"/>
        </w:rPr>
        <w:t>ządania</w:t>
      </w:r>
      <w:proofErr w:type="spellEnd"/>
      <w:r w:rsidRPr="00A858AC">
        <w:rPr>
          <w:rFonts w:asciiTheme="minorHAnsi" w:hAnsiTheme="minorHAnsi" w:cstheme="minorHAnsi"/>
        </w:rPr>
        <w:t xml:space="preserve"> GET.</w:t>
      </w:r>
    </w:p>
    <w:p w14:paraId="43D80746" w14:textId="77777777" w:rsidR="00A858AC" w:rsidRPr="00A858AC" w:rsidRDefault="00A858AC" w:rsidP="00C61D29">
      <w:pPr>
        <w:pStyle w:val="Akapitzlist"/>
        <w:numPr>
          <w:ilvl w:val="0"/>
          <w:numId w:val="11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Tworzy nowy obiekt </w:t>
      </w:r>
      <w:proofErr w:type="spellStart"/>
      <w:r w:rsidRPr="00A858AC">
        <w:rPr>
          <w:rFonts w:asciiTheme="minorHAnsi" w:hAnsiTheme="minorHAnsi" w:cstheme="minorHAnsi"/>
        </w:rPr>
        <w:t>Events</w:t>
      </w:r>
      <w:proofErr w:type="spellEnd"/>
      <w:r w:rsidRPr="00A858AC">
        <w:rPr>
          <w:rFonts w:asciiTheme="minorHAnsi" w:hAnsiTheme="minorHAnsi" w:cstheme="minorHAnsi"/>
        </w:rPr>
        <w:t xml:space="preserve"> na podstawie przekazanych parametrów.</w:t>
      </w:r>
    </w:p>
    <w:p w14:paraId="519BE74A" w14:textId="77777777" w:rsidR="00A858AC" w:rsidRPr="00A858AC" w:rsidRDefault="00A858AC" w:rsidP="00C61D29">
      <w:pPr>
        <w:pStyle w:val="Akapitzlist"/>
        <w:numPr>
          <w:ilvl w:val="0"/>
          <w:numId w:val="11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Zapisuje nowe wydarzenie do bazy danych.</w:t>
      </w:r>
    </w:p>
    <w:p w14:paraId="6504DA12" w14:textId="77777777" w:rsidR="00A858AC" w:rsidRDefault="00A858AC" w:rsidP="00C61D29">
      <w:pPr>
        <w:pStyle w:val="Akapitzlist"/>
        <w:numPr>
          <w:ilvl w:val="0"/>
          <w:numId w:val="11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Zwraca pusty obiekt JSON jako potwierdzenie.</w:t>
      </w:r>
    </w:p>
    <w:p w14:paraId="5BA1068F" w14:textId="77777777" w:rsidR="00A858AC" w:rsidRPr="00A858AC" w:rsidRDefault="00A858AC" w:rsidP="00A858AC">
      <w:pPr>
        <w:rPr>
          <w:rFonts w:asciiTheme="minorHAnsi" w:hAnsiTheme="minorHAnsi" w:cstheme="minorHAnsi"/>
        </w:rPr>
      </w:pPr>
    </w:p>
    <w:p w14:paraId="4ED68C88" w14:textId="766E491A" w:rsidR="00A858AC" w:rsidRPr="00A858AC" w:rsidRDefault="00A858AC" w:rsidP="00C61D29">
      <w:pPr>
        <w:pStyle w:val="Akapitzlist"/>
        <w:numPr>
          <w:ilvl w:val="0"/>
          <w:numId w:val="8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Widok update:</w:t>
      </w:r>
    </w:p>
    <w:p w14:paraId="17DA29C1" w14:textId="77777777" w:rsidR="00A858AC" w:rsidRPr="00A858AC" w:rsidRDefault="00A858AC" w:rsidP="00C61D29">
      <w:pPr>
        <w:pStyle w:val="Akapitzlist"/>
        <w:numPr>
          <w:ilvl w:val="0"/>
          <w:numId w:val="12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Pobiera parametry start, end, </w:t>
      </w:r>
      <w:proofErr w:type="spellStart"/>
      <w:r w:rsidRPr="00A858AC">
        <w:rPr>
          <w:rFonts w:asciiTheme="minorHAnsi" w:hAnsiTheme="minorHAnsi" w:cstheme="minorHAnsi"/>
        </w:rPr>
        <w:t>title</w:t>
      </w:r>
      <w:proofErr w:type="spellEnd"/>
      <w:r w:rsidRPr="00A858AC">
        <w:rPr>
          <w:rFonts w:asciiTheme="minorHAnsi" w:hAnsiTheme="minorHAnsi" w:cstheme="minorHAnsi"/>
        </w:rPr>
        <w:t xml:space="preserve"> i id z żądania GET.</w:t>
      </w:r>
    </w:p>
    <w:p w14:paraId="27809D9E" w14:textId="77777777" w:rsidR="00A858AC" w:rsidRPr="00A858AC" w:rsidRDefault="00A858AC" w:rsidP="00C61D29">
      <w:pPr>
        <w:pStyle w:val="Akapitzlist"/>
        <w:numPr>
          <w:ilvl w:val="0"/>
          <w:numId w:val="12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lastRenderedPageBreak/>
        <w:t>Pobiera istniejące wydarzenie z bazy danych na podstawie przekazanego id.</w:t>
      </w:r>
    </w:p>
    <w:p w14:paraId="0C2B7B56" w14:textId="77777777" w:rsidR="00A858AC" w:rsidRPr="00A858AC" w:rsidRDefault="00A858AC" w:rsidP="00C61D29">
      <w:pPr>
        <w:pStyle w:val="Akapitzlist"/>
        <w:numPr>
          <w:ilvl w:val="0"/>
          <w:numId w:val="12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Aktualizuje atrybuty wydarzenia zgodnie z nowymi danymi.</w:t>
      </w:r>
    </w:p>
    <w:p w14:paraId="7B2749E9" w14:textId="77777777" w:rsidR="00A858AC" w:rsidRPr="00A858AC" w:rsidRDefault="00A858AC" w:rsidP="00C61D29">
      <w:pPr>
        <w:pStyle w:val="Akapitzlist"/>
        <w:numPr>
          <w:ilvl w:val="0"/>
          <w:numId w:val="12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Zapisuje zmodyfikowane wydarzenie do bazy danych.</w:t>
      </w:r>
    </w:p>
    <w:p w14:paraId="2D4B6E46" w14:textId="77777777" w:rsidR="00A858AC" w:rsidRDefault="00A858AC" w:rsidP="00C61D29">
      <w:pPr>
        <w:pStyle w:val="Akapitzlist"/>
        <w:numPr>
          <w:ilvl w:val="0"/>
          <w:numId w:val="12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Zwraca pusty obiekt JSON jako potwierdzenie.</w:t>
      </w:r>
    </w:p>
    <w:p w14:paraId="52E2A71E" w14:textId="77777777" w:rsidR="00A858AC" w:rsidRPr="00A858AC" w:rsidRDefault="00A858AC" w:rsidP="00A858AC">
      <w:pPr>
        <w:rPr>
          <w:rFonts w:asciiTheme="minorHAnsi" w:hAnsiTheme="minorHAnsi" w:cstheme="minorHAnsi"/>
        </w:rPr>
      </w:pPr>
    </w:p>
    <w:p w14:paraId="3BC8A34A" w14:textId="5972BB2C" w:rsidR="00A858AC" w:rsidRPr="00A858AC" w:rsidRDefault="00A858AC" w:rsidP="00C61D29">
      <w:pPr>
        <w:pStyle w:val="Akapitzlist"/>
        <w:numPr>
          <w:ilvl w:val="0"/>
          <w:numId w:val="8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Widok </w:t>
      </w:r>
      <w:proofErr w:type="spellStart"/>
      <w:r w:rsidRPr="00A858AC">
        <w:rPr>
          <w:rFonts w:asciiTheme="minorHAnsi" w:hAnsiTheme="minorHAnsi" w:cstheme="minorHAnsi"/>
        </w:rPr>
        <w:t>remove</w:t>
      </w:r>
      <w:proofErr w:type="spellEnd"/>
      <w:r w:rsidRPr="00A858AC">
        <w:rPr>
          <w:rFonts w:asciiTheme="minorHAnsi" w:hAnsiTheme="minorHAnsi" w:cstheme="minorHAnsi"/>
        </w:rPr>
        <w:t>:</w:t>
      </w:r>
    </w:p>
    <w:p w14:paraId="1B2D325D" w14:textId="77777777" w:rsidR="00A858AC" w:rsidRPr="00A858AC" w:rsidRDefault="00A858AC" w:rsidP="00C61D29">
      <w:pPr>
        <w:pStyle w:val="Akapitzlist"/>
        <w:numPr>
          <w:ilvl w:val="0"/>
          <w:numId w:val="13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Pobiera parametr id z żądania GET.</w:t>
      </w:r>
    </w:p>
    <w:p w14:paraId="2FF1E384" w14:textId="77777777" w:rsidR="00A858AC" w:rsidRPr="00A858AC" w:rsidRDefault="00A858AC" w:rsidP="00C61D29">
      <w:pPr>
        <w:pStyle w:val="Akapitzlist"/>
        <w:numPr>
          <w:ilvl w:val="0"/>
          <w:numId w:val="13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Pobiera istniejące wydarzenie z bazy danych na podstawie przekazanego id.</w:t>
      </w:r>
    </w:p>
    <w:p w14:paraId="6DB20E99" w14:textId="77777777" w:rsidR="00A858AC" w:rsidRPr="00A858AC" w:rsidRDefault="00A858AC" w:rsidP="00C61D29">
      <w:pPr>
        <w:pStyle w:val="Akapitzlist"/>
        <w:numPr>
          <w:ilvl w:val="0"/>
          <w:numId w:val="13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Usuwa wydarzenie z bazy danych.</w:t>
      </w:r>
    </w:p>
    <w:p w14:paraId="49AD3EBC" w14:textId="192EC919" w:rsidR="00A858AC" w:rsidRDefault="00A858AC" w:rsidP="00C61D29">
      <w:pPr>
        <w:pStyle w:val="Akapitzlist"/>
        <w:numPr>
          <w:ilvl w:val="0"/>
          <w:numId w:val="13"/>
        </w:num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>Zwraca pusty obiekt JSON jako potwierdzenie.</w:t>
      </w:r>
    </w:p>
    <w:p w14:paraId="28BB1407" w14:textId="77777777" w:rsidR="00A858AC" w:rsidRPr="00A858AC" w:rsidRDefault="00A858AC" w:rsidP="00A858AC">
      <w:pPr>
        <w:rPr>
          <w:rFonts w:asciiTheme="minorHAnsi" w:hAnsiTheme="minorHAnsi" w:cstheme="minorHAnsi"/>
        </w:rPr>
      </w:pPr>
    </w:p>
    <w:p w14:paraId="3A5EBFC2" w14:textId="5404A248" w:rsidR="00A858AC" w:rsidRDefault="00A858AC" w:rsidP="00A858AC">
      <w:pPr>
        <w:rPr>
          <w:rFonts w:asciiTheme="minorHAnsi" w:hAnsiTheme="minorHAnsi" w:cstheme="minorHAnsi"/>
        </w:rPr>
      </w:pPr>
      <w:r w:rsidRPr="00A858AC">
        <w:rPr>
          <w:rFonts w:asciiTheme="minorHAnsi" w:hAnsiTheme="minorHAnsi" w:cstheme="minorHAnsi"/>
        </w:rPr>
        <w:t xml:space="preserve">Widoki te są przeznaczone do obsługi różnych operacji na wydarzeniach, takich jak wyświetlanie, dodawanie, aktualizowanie i usuwanie. Są używane w połączeniu z odpowiednimi adresami URL w pliku urls.py. Widoki korzystają z modelu </w:t>
      </w:r>
      <w:proofErr w:type="spellStart"/>
      <w:r w:rsidRPr="00A858AC">
        <w:rPr>
          <w:rFonts w:asciiTheme="minorHAnsi" w:hAnsiTheme="minorHAnsi" w:cstheme="minorHAnsi"/>
        </w:rPr>
        <w:t>Events</w:t>
      </w:r>
      <w:proofErr w:type="spellEnd"/>
      <w:r w:rsidRPr="00A858AC">
        <w:rPr>
          <w:rFonts w:asciiTheme="minorHAnsi" w:hAnsiTheme="minorHAnsi" w:cstheme="minorHAnsi"/>
        </w:rPr>
        <w:t xml:space="preserve"> zdefiniowanego w pliku models.py i wykorzystują szablony HTML do </w:t>
      </w:r>
      <w:proofErr w:type="spellStart"/>
      <w:r w:rsidRPr="00A858AC">
        <w:rPr>
          <w:rFonts w:asciiTheme="minorHAnsi" w:hAnsiTheme="minorHAnsi" w:cstheme="minorHAnsi"/>
        </w:rPr>
        <w:t>renderowania</w:t>
      </w:r>
      <w:proofErr w:type="spellEnd"/>
      <w:r w:rsidRPr="00A858AC">
        <w:rPr>
          <w:rFonts w:asciiTheme="minorHAnsi" w:hAnsiTheme="minorHAnsi" w:cstheme="minorHAnsi"/>
        </w:rPr>
        <w:t xml:space="preserve"> stron.</w:t>
      </w:r>
    </w:p>
    <w:p w14:paraId="1E941D0D" w14:textId="77777777" w:rsidR="00D43150" w:rsidRDefault="00D43150" w:rsidP="00A858AC">
      <w:pPr>
        <w:rPr>
          <w:rFonts w:asciiTheme="minorHAnsi" w:hAnsiTheme="minorHAnsi" w:cstheme="minorHAnsi"/>
        </w:rPr>
      </w:pPr>
    </w:p>
    <w:p w14:paraId="1DFA63F5" w14:textId="6F7F81B9" w:rsidR="00D43150" w:rsidRDefault="00D43150" w:rsidP="00D43150">
      <w:pPr>
        <w:pStyle w:val="Nagwek2"/>
      </w:pPr>
      <w:bookmarkStart w:id="15" w:name="_Toc153878117"/>
      <w:proofErr w:type="spellStart"/>
      <w:r>
        <w:t>Templatki</w:t>
      </w:r>
      <w:bookmarkEnd w:id="15"/>
      <w:proofErr w:type="spellEnd"/>
    </w:p>
    <w:p w14:paraId="6DED4527" w14:textId="77777777" w:rsidR="00C72B1A" w:rsidRDefault="00C72B1A" w:rsidP="00C72B1A"/>
    <w:p w14:paraId="301237C9" w14:textId="32A0FABA" w:rsidR="00C72B1A" w:rsidRDefault="001621A1" w:rsidP="00C72B1A">
      <w:r>
        <w:t xml:space="preserve">Do stworzenia </w:t>
      </w:r>
      <w:proofErr w:type="spellStart"/>
      <w:r w:rsidR="00FD720F">
        <w:t>templatek</w:t>
      </w:r>
      <w:proofErr w:type="spellEnd"/>
      <w:r w:rsidR="00FD720F">
        <w:t xml:space="preserve"> użyte były:</w:t>
      </w:r>
      <w:r w:rsidR="006B18FC">
        <w:br/>
      </w:r>
    </w:p>
    <w:p w14:paraId="22CFD2C4" w14:textId="7A697B68" w:rsidR="006B18FC" w:rsidRDefault="006B18FC" w:rsidP="00C72B1A">
      <w:pPr>
        <w:rPr>
          <w:rFonts w:ascii="Georgia" w:hAnsi="Georgia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Georgia" w:hAnsi="Georgia"/>
          <w:color w:val="000000"/>
          <w:sz w:val="20"/>
          <w:szCs w:val="20"/>
          <w:shd w:val="clear" w:color="auto" w:fill="FFFFFF"/>
        </w:rPr>
        <w:t>Bootstrap</w:t>
      </w:r>
      <w:proofErr w:type="spellEnd"/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5</w:t>
      </w:r>
      <w:r>
        <w:rPr>
          <w:rFonts w:ascii="Georgia" w:hAnsi="Georgia"/>
          <w:color w:val="000000"/>
          <w:sz w:val="20"/>
          <w:szCs w:val="20"/>
        </w:rPr>
        <w:br/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>https://getbootstrap.com/docs/5.0/getting-started/introduction/</w:t>
      </w:r>
      <w:r>
        <w:rPr>
          <w:rFonts w:ascii="Georgia" w:hAnsi="Georgia"/>
          <w:color w:val="000000"/>
          <w:sz w:val="20"/>
          <w:szCs w:val="20"/>
        </w:rPr>
        <w:br/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>https://cdn.jsdelivr.net/npm/bootstrap@5.0.2/dist/css/bootstrap.min.css</w:t>
      </w:r>
      <w:r>
        <w:rPr>
          <w:rFonts w:ascii="Georgia" w:hAnsi="Georgia"/>
          <w:color w:val="000000"/>
          <w:sz w:val="20"/>
          <w:szCs w:val="20"/>
        </w:rPr>
        <w:br/>
      </w:r>
      <w:r>
        <w:rPr>
          <w:rFonts w:ascii="Georgia" w:hAnsi="Georgia"/>
          <w:color w:val="000000"/>
          <w:sz w:val="20"/>
          <w:szCs w:val="20"/>
        </w:rPr>
        <w:br/>
      </w:r>
      <w:proofErr w:type="spellStart"/>
      <w:r>
        <w:rPr>
          <w:rFonts w:ascii="Georgia" w:hAnsi="Georgia"/>
          <w:color w:val="000000"/>
          <w:sz w:val="20"/>
          <w:szCs w:val="20"/>
          <w:shd w:val="clear" w:color="auto" w:fill="FFFFFF"/>
        </w:rPr>
        <w:t>Jquery</w:t>
      </w:r>
      <w:proofErr w:type="spellEnd"/>
      <w:r>
        <w:rPr>
          <w:rFonts w:ascii="Georgia" w:hAnsi="Georgia"/>
          <w:color w:val="000000"/>
          <w:sz w:val="20"/>
          <w:szCs w:val="20"/>
        </w:rPr>
        <w:br/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>https://jquery.com/download/</w:t>
      </w:r>
      <w:r>
        <w:rPr>
          <w:rFonts w:ascii="Georgia" w:hAnsi="Georgia"/>
          <w:color w:val="000000"/>
          <w:sz w:val="20"/>
          <w:szCs w:val="20"/>
        </w:rPr>
        <w:br/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CDN : </w:t>
      </w:r>
      <w:proofErr w:type="spellStart"/>
      <w:r>
        <w:rPr>
          <w:rFonts w:ascii="Georgia" w:hAnsi="Georgia"/>
          <w:color w:val="000000"/>
          <w:sz w:val="20"/>
          <w:szCs w:val="20"/>
          <w:shd w:val="clear" w:color="auto" w:fill="FFFFFF"/>
        </w:rPr>
        <w:t>jsDelivr</w:t>
      </w:r>
      <w:proofErr w:type="spellEnd"/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CDN</w:t>
      </w:r>
      <w:r>
        <w:rPr>
          <w:rFonts w:ascii="Georgia" w:hAnsi="Georgia"/>
          <w:color w:val="000000"/>
          <w:sz w:val="20"/>
          <w:szCs w:val="20"/>
        </w:rPr>
        <w:br/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>https://www.jsdelivr.com/package/npm/jquery</w:t>
      </w:r>
      <w:r>
        <w:rPr>
          <w:rFonts w:ascii="Georgia" w:hAnsi="Georgia"/>
          <w:color w:val="000000"/>
          <w:sz w:val="20"/>
          <w:szCs w:val="20"/>
        </w:rPr>
        <w:br/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>https://cdn.jsdelivr.net/npm/jquery@3.6.0/dist/jquery.min.js</w:t>
      </w:r>
      <w:r>
        <w:rPr>
          <w:rFonts w:ascii="Georgia" w:hAnsi="Georgia"/>
          <w:color w:val="000000"/>
          <w:sz w:val="20"/>
          <w:szCs w:val="20"/>
        </w:rPr>
        <w:br/>
      </w:r>
      <w:r>
        <w:rPr>
          <w:rFonts w:ascii="Georgia" w:hAnsi="Georgia"/>
          <w:color w:val="000000"/>
          <w:sz w:val="20"/>
          <w:szCs w:val="20"/>
        </w:rPr>
        <w:br/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>https://fullcalendar.io/</w:t>
      </w:r>
      <w:r>
        <w:rPr>
          <w:rFonts w:ascii="Georgia" w:hAnsi="Georgia"/>
          <w:color w:val="000000"/>
          <w:sz w:val="20"/>
          <w:szCs w:val="20"/>
        </w:rPr>
        <w:br/>
      </w:r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CND : </w:t>
      </w:r>
      <w:hyperlink r:id="rId25" w:history="1">
        <w:r w:rsidR="005E5C90" w:rsidRPr="000B6C7F">
          <w:rPr>
            <w:rStyle w:val="Hipercze"/>
            <w:rFonts w:ascii="Georgia" w:hAnsi="Georgia"/>
            <w:sz w:val="20"/>
            <w:szCs w:val="20"/>
            <w:shd w:val="clear" w:color="auto" w:fill="FFFFFF"/>
          </w:rPr>
          <w:t>https://cdnjs.com/libraries/fullcalendar/3.9.0</w:t>
        </w:r>
      </w:hyperlink>
    </w:p>
    <w:p w14:paraId="41CA9D8F" w14:textId="77777777" w:rsidR="005E5C90" w:rsidRDefault="005E5C90" w:rsidP="00C72B1A">
      <w:pPr>
        <w:rPr>
          <w:rFonts w:ascii="Georgia" w:hAnsi="Georgia"/>
          <w:color w:val="000000"/>
          <w:sz w:val="20"/>
          <w:szCs w:val="20"/>
          <w:shd w:val="clear" w:color="auto" w:fill="FFFFFF"/>
        </w:rPr>
      </w:pPr>
    </w:p>
    <w:p w14:paraId="1B2A6E39" w14:textId="2C7B5475" w:rsidR="005E5C90" w:rsidRPr="00C72B1A" w:rsidRDefault="005E5C90" w:rsidP="00C72B1A"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W katalogu </w:t>
      </w:r>
      <w:proofErr w:type="spellStart"/>
      <w:r>
        <w:rPr>
          <w:rFonts w:ascii="Georgia" w:hAnsi="Georgia"/>
          <w:color w:val="000000"/>
          <w:sz w:val="20"/>
          <w:szCs w:val="20"/>
          <w:shd w:val="clear" w:color="auto" w:fill="FFFFFF"/>
        </w:rPr>
        <w:t>events</w:t>
      </w:r>
      <w:proofErr w:type="spellEnd"/>
      <w:r>
        <w:rPr>
          <w:rFonts w:ascii="Georgia" w:hAnsi="Georgia"/>
          <w:color w:val="000000"/>
          <w:sz w:val="20"/>
          <w:szCs w:val="20"/>
          <w:shd w:val="clear" w:color="auto" w:fill="FFFFFF"/>
        </w:rPr>
        <w:t xml:space="preserve"> utworzony został folder </w:t>
      </w:r>
      <w:proofErr w:type="spellStart"/>
      <w:r w:rsidR="00037FCC">
        <w:rPr>
          <w:rFonts w:ascii="Georgia" w:hAnsi="Georgia"/>
          <w:color w:val="000000"/>
          <w:sz w:val="20"/>
          <w:szCs w:val="20"/>
          <w:shd w:val="clear" w:color="auto" w:fill="FFFFFF"/>
        </w:rPr>
        <w:t>templates</w:t>
      </w:r>
      <w:proofErr w:type="spellEnd"/>
      <w:r w:rsidR="00037FCC">
        <w:rPr>
          <w:rFonts w:ascii="Georgia" w:hAnsi="Georgia"/>
          <w:color w:val="000000"/>
          <w:sz w:val="20"/>
          <w:szCs w:val="20"/>
          <w:shd w:val="clear" w:color="auto" w:fill="FFFFFF"/>
        </w:rPr>
        <w:t>, a w nim dwa pliki index.html i base.html, które odpowiedzialne są na wygląd i funkcjonalność kalendarza.</w:t>
      </w:r>
    </w:p>
    <w:p w14:paraId="7ED05336" w14:textId="77777777" w:rsidR="00A858AC" w:rsidRDefault="00A858AC" w:rsidP="00A858AC">
      <w:pPr>
        <w:rPr>
          <w:rFonts w:asciiTheme="minorHAnsi" w:hAnsiTheme="minorHAnsi" w:cstheme="minorHAnsi"/>
        </w:rPr>
      </w:pPr>
    </w:p>
    <w:p w14:paraId="1D045598" w14:textId="10CE0167" w:rsidR="00037FCC" w:rsidRDefault="009D1919" w:rsidP="009D1919">
      <w:pPr>
        <w:pStyle w:val="Nagwek3"/>
      </w:pPr>
      <w:bookmarkStart w:id="16" w:name="_Toc153878118"/>
      <w:r>
        <w:t>base.html</w:t>
      </w:r>
      <w:bookmarkEnd w:id="16"/>
    </w:p>
    <w:p w14:paraId="1321E303" w14:textId="6ED6BD29" w:rsidR="00F114E8" w:rsidRDefault="00F114E8" w:rsidP="00F114E8">
      <w:r>
        <w:t xml:space="preserve">W pliku tym została utworzona pełna strona HTML, która korzysta z biblioteki </w:t>
      </w:r>
      <w:proofErr w:type="spellStart"/>
      <w:r>
        <w:t>Bootstrap</w:t>
      </w:r>
      <w:proofErr w:type="spellEnd"/>
      <w:r>
        <w:t xml:space="preserve"> 5 oraz FullCalendar.io do stworzenia interaktywnego kalendarza.</w:t>
      </w:r>
    </w:p>
    <w:p w14:paraId="66788A0F" w14:textId="77777777" w:rsidR="00F114E8" w:rsidRDefault="00F114E8" w:rsidP="00F114E8"/>
    <w:p w14:paraId="4D3AAD42" w14:textId="7FEB3D05" w:rsidR="00F114E8" w:rsidRDefault="00F114E8" w:rsidP="00F114E8">
      <w:pPr>
        <w:pStyle w:val="Akapitzlist"/>
        <w:numPr>
          <w:ilvl w:val="0"/>
          <w:numId w:val="15"/>
        </w:numPr>
      </w:pPr>
      <w:proofErr w:type="spellStart"/>
      <w:r>
        <w:t>Bootstrap</w:t>
      </w:r>
      <w:proofErr w:type="spellEnd"/>
      <w:r>
        <w:t xml:space="preserve"> i </w:t>
      </w:r>
      <w:proofErr w:type="spellStart"/>
      <w:r>
        <w:t>FullCalendar</w:t>
      </w:r>
      <w:proofErr w:type="spellEnd"/>
      <w:r>
        <w:t>:</w:t>
      </w:r>
    </w:p>
    <w:p w14:paraId="5F158AD3" w14:textId="77777777" w:rsidR="00F114E8" w:rsidRDefault="00F114E8" w:rsidP="00F114E8"/>
    <w:p w14:paraId="587BB64A" w14:textId="77777777" w:rsidR="00F114E8" w:rsidRDefault="00F114E8" w:rsidP="00F114E8">
      <w:pPr>
        <w:pStyle w:val="Akapitzlist"/>
        <w:numPr>
          <w:ilvl w:val="0"/>
          <w:numId w:val="16"/>
        </w:numPr>
      </w:pPr>
      <w:r>
        <w:t>W sekcji &lt;</w:t>
      </w:r>
      <w:proofErr w:type="spellStart"/>
      <w:r>
        <w:t>head</w:t>
      </w:r>
      <w:proofErr w:type="spellEnd"/>
      <w:r>
        <w:t xml:space="preserve">&gt; dołączane są odpowiednie pliki CSS i JavaScript z bibliotek </w:t>
      </w:r>
      <w:proofErr w:type="spellStart"/>
      <w:r>
        <w:t>Bootstrap</w:t>
      </w:r>
      <w:proofErr w:type="spellEnd"/>
      <w:r>
        <w:t xml:space="preserve"> 5 oraz FullCalendar.io za pomocą linków CDN. Są to pliki służące do stylizacji strony i obsługi interaktywnego kalendarza.</w:t>
      </w:r>
    </w:p>
    <w:p w14:paraId="1A3DCCA9" w14:textId="77777777" w:rsidR="00E87221" w:rsidRDefault="00E87221" w:rsidP="00E87221">
      <w:pPr>
        <w:ind w:left="360"/>
      </w:pPr>
    </w:p>
    <w:p w14:paraId="1D0D1578" w14:textId="77777777" w:rsidR="00F114E8" w:rsidRDefault="00F114E8" w:rsidP="00F114E8">
      <w:pPr>
        <w:pStyle w:val="Akapitzlist"/>
        <w:numPr>
          <w:ilvl w:val="0"/>
          <w:numId w:val="15"/>
        </w:numPr>
      </w:pPr>
      <w:r>
        <w:t>Struktura strony:</w:t>
      </w:r>
    </w:p>
    <w:p w14:paraId="26BBEB4A" w14:textId="77777777" w:rsidR="00F114E8" w:rsidRDefault="00F114E8" w:rsidP="00F114E8">
      <w:pPr>
        <w:pStyle w:val="Akapitzlist"/>
        <w:numPr>
          <w:ilvl w:val="0"/>
          <w:numId w:val="16"/>
        </w:numPr>
      </w:pPr>
      <w:r>
        <w:t xml:space="preserve">W sekcji &lt;body&gt; znajduje się kontener </w:t>
      </w:r>
      <w:proofErr w:type="spellStart"/>
      <w:r>
        <w:t>Bootstrapa</w:t>
      </w:r>
      <w:proofErr w:type="spellEnd"/>
      <w:r>
        <w:t xml:space="preserve"> (&lt;div </w:t>
      </w:r>
      <w:proofErr w:type="spellStart"/>
      <w:r>
        <w:t>class</w:t>
      </w:r>
      <w:proofErr w:type="spellEnd"/>
      <w:r>
        <w:t>="</w:t>
      </w:r>
      <w:proofErr w:type="spellStart"/>
      <w:r>
        <w:t>container</w:t>
      </w:r>
      <w:proofErr w:type="spellEnd"/>
      <w:r>
        <w:t xml:space="preserve">"&gt;) zawierający jeden wiersz (&lt;div </w:t>
      </w:r>
      <w:proofErr w:type="spellStart"/>
      <w:r>
        <w:t>class</w:t>
      </w:r>
      <w:proofErr w:type="spellEnd"/>
      <w:r>
        <w:t>="</w:t>
      </w:r>
      <w:proofErr w:type="spellStart"/>
      <w:r>
        <w:t>row</w:t>
      </w:r>
      <w:proofErr w:type="spellEnd"/>
      <w:r>
        <w:t xml:space="preserve">"&gt;). W tym wierszu znajduje się nagłówek "Calendarium" (&lt;h4&gt;Calendarium&lt;/h4&gt;) oraz sekcja, w której będzie </w:t>
      </w:r>
      <w:proofErr w:type="spellStart"/>
      <w:r>
        <w:t>renderowany</w:t>
      </w:r>
      <w:proofErr w:type="spellEnd"/>
      <w:r>
        <w:t xml:space="preserve"> kalendarz ({%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%}{% </w:t>
      </w:r>
      <w:proofErr w:type="spellStart"/>
      <w:r>
        <w:t>endblock</w:t>
      </w:r>
      <w:proofErr w:type="spellEnd"/>
      <w:r>
        <w:t xml:space="preserve"> %}).</w:t>
      </w:r>
    </w:p>
    <w:p w14:paraId="66FDB138" w14:textId="77777777" w:rsidR="00E87221" w:rsidRDefault="00E87221" w:rsidP="00E87221">
      <w:pPr>
        <w:pStyle w:val="Akapitzlist"/>
      </w:pPr>
    </w:p>
    <w:p w14:paraId="123E3F77" w14:textId="77777777" w:rsidR="00F114E8" w:rsidRDefault="00F114E8" w:rsidP="00F114E8">
      <w:pPr>
        <w:pStyle w:val="Akapitzlist"/>
        <w:numPr>
          <w:ilvl w:val="0"/>
          <w:numId w:val="15"/>
        </w:numPr>
      </w:pPr>
      <w:r>
        <w:t>Skrypty JavaScript:</w:t>
      </w:r>
    </w:p>
    <w:p w14:paraId="47F3F7DB" w14:textId="77777777" w:rsidR="00F114E8" w:rsidRDefault="00F114E8" w:rsidP="00F114E8">
      <w:pPr>
        <w:pStyle w:val="Akapitzlist"/>
        <w:numPr>
          <w:ilvl w:val="0"/>
          <w:numId w:val="16"/>
        </w:numPr>
      </w:pPr>
      <w:r>
        <w:lastRenderedPageBreak/>
        <w:t>Poniżej struktury strony znajduje się skrypt JavaScript, który inicjalizuje kalendarz za pomocą FullCalendar.io. Skrypt ten definiuje różne opcje i funkcje obsługujące interakcję użytkownika z kalendarzem.</w:t>
      </w:r>
    </w:p>
    <w:p w14:paraId="75785636" w14:textId="77777777" w:rsidR="00F114E8" w:rsidRDefault="00F114E8" w:rsidP="00F114E8">
      <w:pPr>
        <w:pStyle w:val="Akapitzlist"/>
        <w:numPr>
          <w:ilvl w:val="0"/>
          <w:numId w:val="16"/>
        </w:numPr>
      </w:pPr>
      <w:r>
        <w:t>Określa nagłówek kalendarza, umożliwiając nawigację między miesiącami, tygodniami i dniem.</w:t>
      </w:r>
    </w:p>
    <w:p w14:paraId="249044AA" w14:textId="77777777" w:rsidR="00F114E8" w:rsidRDefault="00F114E8" w:rsidP="00F114E8">
      <w:pPr>
        <w:pStyle w:val="Akapitzlist"/>
        <w:numPr>
          <w:ilvl w:val="0"/>
          <w:numId w:val="16"/>
        </w:numPr>
      </w:pPr>
      <w:r>
        <w:t xml:space="preserve">Ustawia ścieżkę do </w:t>
      </w:r>
      <w:proofErr w:type="spellStart"/>
      <w:r>
        <w:t>endpointu</w:t>
      </w:r>
      <w:proofErr w:type="spellEnd"/>
      <w:r>
        <w:t xml:space="preserve"> /</w:t>
      </w:r>
      <w:proofErr w:type="spellStart"/>
      <w:r>
        <w:t>all_events</w:t>
      </w:r>
      <w:proofErr w:type="spellEnd"/>
      <w:r>
        <w:t>, z którego kalendarz pobiera wydarzenia.</w:t>
      </w:r>
    </w:p>
    <w:p w14:paraId="4DA6E8BA" w14:textId="77777777" w:rsidR="00F114E8" w:rsidRDefault="00F114E8" w:rsidP="00F114E8">
      <w:pPr>
        <w:pStyle w:val="Akapitzlist"/>
        <w:numPr>
          <w:ilvl w:val="0"/>
          <w:numId w:val="16"/>
        </w:numPr>
      </w:pPr>
      <w:r>
        <w:t>Obsługuje dodawanie nowego wydarzenia poprzez interaktywne zaznaczanie obszaru na kalendarzu i wprowadzanie tytułu.</w:t>
      </w:r>
    </w:p>
    <w:p w14:paraId="173AFF8A" w14:textId="77777777" w:rsidR="00F114E8" w:rsidRDefault="00F114E8" w:rsidP="00F114E8">
      <w:pPr>
        <w:pStyle w:val="Akapitzlist"/>
        <w:numPr>
          <w:ilvl w:val="0"/>
          <w:numId w:val="16"/>
        </w:numPr>
      </w:pPr>
      <w:r>
        <w:t>Obsługuje zmiany rozmiaru wydarzenia (</w:t>
      </w:r>
      <w:proofErr w:type="spellStart"/>
      <w:r>
        <w:t>eventResize</w:t>
      </w:r>
      <w:proofErr w:type="spellEnd"/>
      <w:r>
        <w:t>), przesunięcia wydarzenia (</w:t>
      </w:r>
      <w:proofErr w:type="spellStart"/>
      <w:r>
        <w:t>eventDrop</w:t>
      </w:r>
      <w:proofErr w:type="spellEnd"/>
      <w:r>
        <w:t>) oraz kliknięcie na wydarzenie (</w:t>
      </w:r>
      <w:proofErr w:type="spellStart"/>
      <w:r>
        <w:t>eventClick</w:t>
      </w:r>
      <w:proofErr w:type="spellEnd"/>
      <w:r>
        <w:t>).</w:t>
      </w:r>
    </w:p>
    <w:p w14:paraId="4D6A0E0D" w14:textId="77777777" w:rsidR="00F114E8" w:rsidRDefault="00F114E8" w:rsidP="00F114E8">
      <w:pPr>
        <w:pStyle w:val="Akapitzlist"/>
        <w:numPr>
          <w:ilvl w:val="0"/>
          <w:numId w:val="16"/>
        </w:numPr>
      </w:pPr>
      <w:r>
        <w:t xml:space="preserve">W przypadku dodania, aktualizacji lub usunięcia wydarzenia, wysyła zapytanie AJAX do odpowiednich </w:t>
      </w:r>
      <w:proofErr w:type="spellStart"/>
      <w:r>
        <w:t>endpointów</w:t>
      </w:r>
      <w:proofErr w:type="spellEnd"/>
      <w:r>
        <w:t xml:space="preserve"> na serwerze, aby zaktualizować dane.</w:t>
      </w:r>
    </w:p>
    <w:p w14:paraId="0C0BF156" w14:textId="77777777" w:rsidR="00A10924" w:rsidRDefault="00A10924" w:rsidP="00A10924">
      <w:pPr>
        <w:pStyle w:val="Akapitzlist"/>
      </w:pPr>
    </w:p>
    <w:p w14:paraId="78A9D60C" w14:textId="3644E4D8" w:rsidR="00F114E8" w:rsidRDefault="00F114E8" w:rsidP="00F114E8">
      <w:pPr>
        <w:pStyle w:val="Akapitzlist"/>
        <w:numPr>
          <w:ilvl w:val="0"/>
          <w:numId w:val="15"/>
        </w:numPr>
      </w:pPr>
      <w:r>
        <w:t xml:space="preserve">Wykorzystanie </w:t>
      </w:r>
      <w:proofErr w:type="spellStart"/>
      <w:r>
        <w:t>Jinja</w:t>
      </w:r>
      <w:proofErr w:type="spellEnd"/>
      <w:r>
        <w:t>:</w:t>
      </w:r>
    </w:p>
    <w:p w14:paraId="68FCAC45" w14:textId="77777777" w:rsidR="00F114E8" w:rsidRDefault="00F114E8" w:rsidP="00F114E8">
      <w:pPr>
        <w:pStyle w:val="Akapitzlist"/>
        <w:numPr>
          <w:ilvl w:val="0"/>
          <w:numId w:val="17"/>
        </w:numPr>
      </w:pPr>
      <w:r>
        <w:t xml:space="preserve">W sekcji {%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%}{% </w:t>
      </w:r>
      <w:proofErr w:type="spellStart"/>
      <w:r>
        <w:t>endblock</w:t>
      </w:r>
      <w:proofErr w:type="spellEnd"/>
      <w:r>
        <w:t xml:space="preserve"> %} znajduje się blok, który może zostać nadpisany w szablonie potomnym (</w:t>
      </w:r>
      <w:proofErr w:type="spellStart"/>
      <w:r>
        <w:t>template</w:t>
      </w:r>
      <w:proofErr w:type="spellEnd"/>
      <w:r>
        <w:t xml:space="preserve">) za pomocą </w:t>
      </w:r>
      <w:proofErr w:type="spellStart"/>
      <w:r>
        <w:t>Jinja</w:t>
      </w:r>
      <w:proofErr w:type="spellEnd"/>
      <w:r>
        <w:t>, jeśli taki blok jest zdefiniowany. W tym przypadku, będzie to obszar, w którym kalendarz zostanie umieszczony.</w:t>
      </w:r>
    </w:p>
    <w:p w14:paraId="164F475C" w14:textId="77777777" w:rsidR="00A10924" w:rsidRDefault="00A10924" w:rsidP="00A10924">
      <w:pPr>
        <w:ind w:left="360"/>
      </w:pPr>
    </w:p>
    <w:p w14:paraId="5A381ABA" w14:textId="4069B66C" w:rsidR="009D1919" w:rsidRPr="009D1919" w:rsidRDefault="00F114E8" w:rsidP="00F114E8">
      <w:r>
        <w:t>Podsumowując, ten kod tworzy interaktywną stronę internetową zawierającą kalendarz, który umożliwia dodawanie, aktualizację, oraz usuwanie wydarzeń poprzez komunikację z serwerem przy użyciu technologii AJAX.</w:t>
      </w:r>
    </w:p>
    <w:p w14:paraId="3B156FD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&lt;!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DOCTYPE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html</w:t>
      </w:r>
      <w:proofErr w:type="spellEnd"/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406FAF76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&lt;!-- Bootstrap5 --&gt;</w:t>
      </w:r>
    </w:p>
    <w:p w14:paraId="17AB06CE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html</w:t>
      </w:r>
      <w:proofErr w:type="spellEnd"/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1730C483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head</w:t>
      </w:r>
      <w:proofErr w:type="spellEnd"/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44EF877E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Calendarium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42DC591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link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"https://cdn.jsdelivr.net/npm/bootstrap@5.0.2/dist/css/bootstrap.min.css"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rel</w:t>
      </w:r>
      <w:proofErr w:type="spellEnd"/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stylesheet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5B010884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</w:t>
      </w:r>
    </w:p>
    <w:p w14:paraId="51B09CAC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src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"https://cdnjs.cloudflare.com/ajax/libs/jquery/3.1.1/jquery.min.js"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&gt;&lt;/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7F7761D3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link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rel</w:t>
      </w:r>
      <w:proofErr w:type="spellEnd"/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stylesheet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"https://cdnjs.cloudflare.com/ajax/libs/fullcalendar/3.9.0/fullcalendar.css"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/&gt;</w:t>
      </w:r>
    </w:p>
    <w:p w14:paraId="21F0D8B6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src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"https://cdnjs.cloudflare.com/ajax/libs/moment.js/2.24.0/moment.min.js"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&gt;&lt;/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2FB677BD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src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"https://cdnjs.cloudflare.com/ajax/libs/fullcalendar/3.9.0/fullcalendar.js"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&gt;&lt;/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1C35E433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head</w:t>
      </w:r>
      <w:proofErr w:type="spellEnd"/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5A80300C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body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02C02D0E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container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218D2CC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 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row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FFACA9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h4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Calendarium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h4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</w:p>
    <w:p w14:paraId="133A277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{% </w:t>
      </w:r>
      <w:proofErr w:type="spellStart"/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block</w:t>
      </w:r>
      <w:proofErr w:type="spellEnd"/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content</w:t>
      </w:r>
      <w:proofErr w:type="spellEnd"/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%}{% </w:t>
      </w:r>
      <w:proofErr w:type="spellStart"/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endblock</w:t>
      </w:r>
      <w:proofErr w:type="spellEnd"/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3908032D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 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036EA91F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475AC096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lastRenderedPageBreak/>
        <w:t>&lt;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proofErr w:type="spellEnd"/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7F9B086A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r w:rsidRPr="00DE1F85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// Fullcalendar.io</w:t>
      </w:r>
    </w:p>
    <w:p w14:paraId="799EC71C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$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document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).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ready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() {</w:t>
      </w:r>
    </w:p>
    <w:p w14:paraId="5B49801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calendar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$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'#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calendar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).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fullCalendar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({</w:t>
      </w:r>
    </w:p>
    <w:p w14:paraId="2DC318F8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r w:rsidRPr="00DE1F85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// </w:t>
      </w:r>
      <w:proofErr w:type="spellStart"/>
      <w:r w:rsidRPr="00DE1F85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locale</w:t>
      </w:r>
      <w:proofErr w:type="spellEnd"/>
      <w:r w:rsidRPr="00DE1F85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: '</w:t>
      </w:r>
      <w:proofErr w:type="spellStart"/>
      <w:r w:rsidRPr="00DE1F85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pl</w:t>
      </w:r>
      <w:proofErr w:type="spellEnd"/>
      <w:r w:rsidRPr="00DE1F85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',</w:t>
      </w:r>
    </w:p>
    <w:p w14:paraId="30A1A12F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monthNames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[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'Styczeń'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'Luty'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'Marzec'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'Kwiecień'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'Maj'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'Czerwiec'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'Lipiec'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'Sierpień'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'Wrzesień'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'Październik'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'Listopad'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'Grudzień'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],</w:t>
      </w:r>
    </w:p>
    <w:p w14:paraId="43B15FAA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monthNamesShort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[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'Sty'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'Lut'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'Mar'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Kwi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'Maj'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Cze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'Lip'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Sie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Wrz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'Paź'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'Lis'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Gru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],</w:t>
      </w:r>
    </w:p>
    <w:p w14:paraId="06AFE390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dayNames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[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'Poniedziałek'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'Wtorek'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'Środa'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'Czwartek'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'Piątek'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'Sobota'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'Niedziela'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],</w:t>
      </w:r>
    </w:p>
    <w:p w14:paraId="24B9C6E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dayNamesShort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[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Pn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Wt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Śr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Cz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'Pt'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'Sb'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'Nd'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],</w:t>
      </w:r>
    </w:p>
    <w:p w14:paraId="060F8F17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header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</w:p>
    <w:p w14:paraId="1DF127AB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left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prev,next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today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478B9B7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center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51D73376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right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month,agendaWeek,agendaDay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</w:p>
    <w:p w14:paraId="47DE27E8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},</w:t>
      </w:r>
    </w:p>
    <w:p w14:paraId="30ADDAA8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buttonText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</w:p>
    <w:p w14:paraId="18AA1DAD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today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'Dziś'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514123A1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month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'Miesiąc'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4B00B0A7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week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'Tydzień'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7485D659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   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day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'Dzień'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4D7D12CF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},</w:t>
      </w:r>
    </w:p>
    <w:p w14:paraId="5247806A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events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events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all_events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1C164DF5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selectable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1EB9759D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selectHelper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4BE1D80F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editable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322A90FD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eventLimit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26091613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select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start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end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allDay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45A09A6A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prompt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"Wpisz tytuł wydarzenia"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D50A13C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594654A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start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E1F85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$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fullCalendar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formatDate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start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"Y-MM-DD 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HH:mm:ss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7A29C2E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end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E1F85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$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fullCalendar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formatDate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end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"Y-MM-DD 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HH:mm:ss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2F2657DB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r w:rsidRPr="00DE1F85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$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ajax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({</w:t>
      </w:r>
    </w:p>
    <w:p w14:paraId="6D053ADB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"GET"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7CAFDCA4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url: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events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add_event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01B06DCD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'start'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start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'end'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end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},</w:t>
      </w:r>
    </w:p>
    <w:p w14:paraId="68710C70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dataType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json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53F72305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success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4B074ABC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calendar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fullCalendar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refetchEvents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71CAF8EB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 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alert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"Dodano wydarzenie"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12BC3B6C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},</w:t>
      </w:r>
    </w:p>
    <w:p w14:paraId="5A404F03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error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70240971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 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alert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'Wystąpił problem, spróbuj ponownie później.'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18B2EB6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}</w:t>
      </w:r>
    </w:p>
    <w:p w14:paraId="438BBCEE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});</w:t>
      </w:r>
    </w:p>
    <w:p w14:paraId="62DBD4DE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}</w:t>
      </w:r>
    </w:p>
    <w:p w14:paraId="268243C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>           },</w:t>
      </w:r>
    </w:p>
    <w:p w14:paraId="6E6E2DA9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eventResize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13DA917A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start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E1F85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$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fullCalendar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formatDate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start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"Y-MM-DD 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HH:mm:ss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430BAA25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end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E1F85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$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fullCalendar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formatDate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end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"Y-MM-DD 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HH:mm:ss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18B2974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42C22314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2CC88B3C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r w:rsidRPr="00DE1F85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$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ajax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({</w:t>
      </w:r>
    </w:p>
    <w:p w14:paraId="249255E3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"GET"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1CF5BE2F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url: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events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/update'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1A8DC6F3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'start'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start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'end'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end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'id'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},</w:t>
      </w:r>
    </w:p>
    <w:p w14:paraId="4C1622C1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dataType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json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08403516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success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224140D8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calendar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fullCalendar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refetchEvents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C616C9F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alert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'Wydarzenie zaktualizowane'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0090D48D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},</w:t>
      </w:r>
    </w:p>
    <w:p w14:paraId="4F36CEF5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error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04AE6D84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alert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'Wystąpił problem, spróbuj ponownie później.'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2AC1E19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}</w:t>
      </w:r>
    </w:p>
    <w:p w14:paraId="100B60F4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});</w:t>
      </w:r>
    </w:p>
    <w:p w14:paraId="1F932924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},</w:t>
      </w:r>
    </w:p>
    <w:p w14:paraId="6B9DFBE7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</w:p>
    <w:p w14:paraId="26D5C51B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eventDrop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71F75DC5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start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E1F85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$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fullCalendar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formatDate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start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"Y-MM-DD 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HH:mm:ss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9D53AEA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end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E1F85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$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fullCalendar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formatDate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end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"Y-MM-DD 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HH:mm:ss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4441EFA9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3093F944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37CE7B7F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r w:rsidRPr="00DE1F85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$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ajax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({</w:t>
      </w:r>
    </w:p>
    <w:p w14:paraId="07649028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"GET"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37FAF9EA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url: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events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/update'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3252665E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'start'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start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'end'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end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'id'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},</w:t>
      </w:r>
    </w:p>
    <w:p w14:paraId="1E2DEE41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dataType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json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6319FFBD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success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7774E47A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calendar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fullCalendar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refetchEvents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5A6E0EF6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alert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'Wydarzenie zaktualizowane'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4B40C9E9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},</w:t>
      </w:r>
    </w:p>
    <w:p w14:paraId="0F8EC19F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error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72A6994C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alert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'Wystąpił problem, spróbuj ponownie później.'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7C53DCB6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}</w:t>
      </w:r>
    </w:p>
    <w:p w14:paraId="384725BB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});</w:t>
      </w:r>
    </w:p>
    <w:p w14:paraId="1C7F5B44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},</w:t>
      </w:r>
    </w:p>
    <w:p w14:paraId="5CDCFB7F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</w:p>
    <w:p w14:paraId="24A90F08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eventClick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04B25BDC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</w:t>
      </w:r>
      <w:proofErr w:type="spellStart"/>
      <w:r w:rsidRPr="00DE1F85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confirm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"Czy na pewno chcesz to usunąć?"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)) {</w:t>
      </w:r>
    </w:p>
    <w:p w14:paraId="497AB201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030BBB37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</w:t>
      </w:r>
      <w:r w:rsidRPr="00DE1F85">
        <w:rPr>
          <w:rFonts w:ascii="Consolas" w:eastAsia="Times New Roman" w:hAnsi="Consolas" w:cs="Times New Roman"/>
          <w:color w:val="4FC1FF"/>
          <w:sz w:val="21"/>
          <w:szCs w:val="21"/>
          <w:lang w:eastAsia="pl-PL"/>
        </w:rPr>
        <w:t>$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ajax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({</w:t>
      </w:r>
    </w:p>
    <w:p w14:paraId="7419E134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lastRenderedPageBreak/>
        <w:t>        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"GET"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1FE178E3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url: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'/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events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remove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27E763B9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'id'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},</w:t>
      </w:r>
    </w:p>
    <w:p w14:paraId="72E98014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dataType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json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</w:t>
      </w:r>
    </w:p>
    <w:p w14:paraId="02E3713C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proofErr w:type="spellStart"/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success</w:t>
      </w:r>
      <w:proofErr w:type="spellEnd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6A7BC8E9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    </w:t>
      </w:r>
      <w:proofErr w:type="spellStart"/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calendar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fullCalendar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refetchEvents</w:t>
      </w:r>
      <w:proofErr w:type="spellEnd"/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29D782BE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 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alert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'Wydarzenie usunięte'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4BBF7350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},</w:t>
      </w:r>
    </w:p>
    <w:p w14:paraId="0AB79810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error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: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function</w:t>
      </w:r>
      <w:proofErr w:type="spellEnd"/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(</w:t>
      </w:r>
      <w:r w:rsidRPr="00DE1F85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data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 {</w:t>
      </w:r>
    </w:p>
    <w:p w14:paraId="405142AD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    </w:t>
      </w:r>
      <w:r w:rsidRPr="00DE1F85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alert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DE1F85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'Wystąpił problem, spróbuj ponownie później.'</w:t>
      </w: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0877CEC7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    }</w:t>
      </w:r>
    </w:p>
    <w:p w14:paraId="7744594B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    });</w:t>
      </w:r>
    </w:p>
    <w:p w14:paraId="14228A8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    }</w:t>
      </w:r>
    </w:p>
    <w:p w14:paraId="0C28653C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    },</w:t>
      </w:r>
    </w:p>
    <w:p w14:paraId="04C077A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</w:p>
    <w:p w14:paraId="66BA243E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   });</w:t>
      </w:r>
    </w:p>
    <w:p w14:paraId="0E0D46AD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});</w:t>
      </w:r>
    </w:p>
    <w:p w14:paraId="2E5D20C2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</w:p>
    <w:p w14:paraId="45BE7803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proofErr w:type="spellEnd"/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70ED425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body</w:t>
      </w: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4EED6D1A" w14:textId="77777777" w:rsidR="00DE1F85" w:rsidRPr="00DE1F85" w:rsidRDefault="00DE1F85" w:rsidP="00DE1F85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DE1F85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html</w:t>
      </w:r>
      <w:proofErr w:type="spellEnd"/>
      <w:r w:rsidRPr="00DE1F85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228FDB7A" w14:textId="4A5458FF" w:rsidR="009A3521" w:rsidRDefault="009A3521" w:rsidP="00193C2B">
      <w:pPr>
        <w:rPr>
          <w:rFonts w:asciiTheme="minorHAnsi" w:hAnsiTheme="minorHAnsi" w:cstheme="minorHAnsi"/>
        </w:rPr>
      </w:pPr>
    </w:p>
    <w:p w14:paraId="422EB578" w14:textId="4E7E3EC9" w:rsidR="00A05EC5" w:rsidRDefault="00A05EC5" w:rsidP="00A05EC5">
      <w:pPr>
        <w:pStyle w:val="Nagwek3"/>
      </w:pPr>
      <w:bookmarkStart w:id="17" w:name="_Toc153878119"/>
      <w:r>
        <w:t>index.html</w:t>
      </w:r>
      <w:bookmarkEnd w:id="17"/>
    </w:p>
    <w:p w14:paraId="2FFBBAD9" w14:textId="77777777" w:rsidR="0073435E" w:rsidRPr="0073435E" w:rsidRDefault="0073435E" w:rsidP="0073435E"/>
    <w:p w14:paraId="76D5A6EF" w14:textId="6BA1453A" w:rsidR="0073435E" w:rsidRDefault="0073435E" w:rsidP="0073435E">
      <w:pPr>
        <w:pStyle w:val="Akapitzlist"/>
        <w:numPr>
          <w:ilvl w:val="0"/>
          <w:numId w:val="18"/>
        </w:numPr>
      </w:pPr>
      <w:r>
        <w:t xml:space="preserve">{% </w:t>
      </w:r>
      <w:proofErr w:type="spellStart"/>
      <w:r>
        <w:t>extends</w:t>
      </w:r>
      <w:proofErr w:type="spellEnd"/>
      <w:r>
        <w:t xml:space="preserve"> "base.html" %}: W tej linii kodu używane jest polecenie </w:t>
      </w:r>
      <w:proofErr w:type="spellStart"/>
      <w:r>
        <w:t>extends</w:t>
      </w:r>
      <w:proofErr w:type="spellEnd"/>
      <w:r>
        <w:t>, które wskazuje, że ten szablon rozszerza inny szablon o nazwie "base.html". To oznacza, że kod zawarty w tym szablonie zostanie dołączony do kodu zdefiniowanego w szablonie bazowym.</w:t>
      </w:r>
    </w:p>
    <w:p w14:paraId="7D720D6A" w14:textId="77777777" w:rsidR="0073435E" w:rsidRDefault="0073435E" w:rsidP="0073435E"/>
    <w:p w14:paraId="1B799F9C" w14:textId="5E375BF0" w:rsidR="0073435E" w:rsidRDefault="0073435E" w:rsidP="0073435E">
      <w:pPr>
        <w:pStyle w:val="Akapitzlist"/>
        <w:numPr>
          <w:ilvl w:val="0"/>
          <w:numId w:val="18"/>
        </w:numPr>
      </w:pPr>
      <w:r>
        <w:t xml:space="preserve">{%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%} Calendarium (</w:t>
      </w:r>
      <w:proofErr w:type="spellStart"/>
      <w:r>
        <w:t>Create</w:t>
      </w:r>
      <w:proofErr w:type="spellEnd"/>
      <w:r>
        <w:t xml:space="preserve">, Read, Update and </w:t>
      </w:r>
      <w:proofErr w:type="spellStart"/>
      <w:r>
        <w:t>Delete</w:t>
      </w:r>
      <w:proofErr w:type="spellEnd"/>
      <w:r>
        <w:t xml:space="preserve">){% </w:t>
      </w:r>
      <w:proofErr w:type="spellStart"/>
      <w:r>
        <w:t>endblock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%}: Ta sekcja definiuje blok o nazwie "</w:t>
      </w:r>
      <w:proofErr w:type="spellStart"/>
      <w:r>
        <w:t>title</w:t>
      </w:r>
      <w:proofErr w:type="spellEnd"/>
      <w:r>
        <w:t>". Blok ten będzie używany do dynamicznego wstawiania tytułu strony. W tym przypadku, tytuł strony to "Calendarium (</w:t>
      </w:r>
      <w:proofErr w:type="spellStart"/>
      <w:r>
        <w:t>Create</w:t>
      </w:r>
      <w:proofErr w:type="spellEnd"/>
      <w:r>
        <w:t xml:space="preserve">, Read, Update and </w:t>
      </w:r>
      <w:proofErr w:type="spellStart"/>
      <w:r>
        <w:t>Delete</w:t>
      </w:r>
      <w:proofErr w:type="spellEnd"/>
      <w:r>
        <w:t>)".</w:t>
      </w:r>
    </w:p>
    <w:p w14:paraId="23ECE024" w14:textId="77777777" w:rsidR="0073435E" w:rsidRDefault="0073435E" w:rsidP="0073435E"/>
    <w:p w14:paraId="515F8EF5" w14:textId="5F93994D" w:rsidR="0073435E" w:rsidRDefault="0073435E" w:rsidP="0073435E">
      <w:pPr>
        <w:pStyle w:val="Akapitzlist"/>
        <w:numPr>
          <w:ilvl w:val="0"/>
          <w:numId w:val="18"/>
        </w:numPr>
      </w:pPr>
      <w:r>
        <w:t xml:space="preserve">{%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%} i {% </w:t>
      </w:r>
      <w:proofErr w:type="spellStart"/>
      <w:r>
        <w:t>endblock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%}: Pomiędzy tymi znacznikami znajduje się blok o nazwie "</w:t>
      </w:r>
      <w:proofErr w:type="spellStart"/>
      <w:r>
        <w:t>content</w:t>
      </w:r>
      <w:proofErr w:type="spellEnd"/>
      <w:r>
        <w:t xml:space="preserve">". Jest to obszar, w którym definiowany jest główny </w:t>
      </w:r>
      <w:proofErr w:type="spellStart"/>
      <w:r>
        <w:t>content</w:t>
      </w:r>
      <w:proofErr w:type="spellEnd"/>
      <w:r>
        <w:t xml:space="preserve"> strony. W tym konkretnym przypadku, znajduje się tu &lt;div </w:t>
      </w:r>
      <w:proofErr w:type="spellStart"/>
      <w:r>
        <w:t>class</w:t>
      </w:r>
      <w:proofErr w:type="spellEnd"/>
      <w:r>
        <w:t>="col-md-12"&gt; zawierający &lt;div id='</w:t>
      </w:r>
      <w:proofErr w:type="spellStart"/>
      <w:r>
        <w:t>calendar</w:t>
      </w:r>
      <w:proofErr w:type="spellEnd"/>
      <w:r>
        <w:t>'&gt;&lt;/div&gt;, co sugeruje, że strona ma zawierać kalendarz.</w:t>
      </w:r>
    </w:p>
    <w:p w14:paraId="0FF4D6DD" w14:textId="77777777" w:rsidR="00B700CA" w:rsidRPr="00B700CA" w:rsidRDefault="00B700CA" w:rsidP="00B700CA">
      <w:pPr>
        <w:pStyle w:val="Akapitzlist"/>
        <w:numPr>
          <w:ilvl w:val="0"/>
          <w:numId w:val="18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extends</w:t>
      </w:r>
      <w:proofErr w:type="spellEnd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"base.html" %}</w:t>
      </w:r>
    </w:p>
    <w:p w14:paraId="3EE3A1F8" w14:textId="77777777" w:rsidR="00B700CA" w:rsidRPr="00B700CA" w:rsidRDefault="00B700CA" w:rsidP="00B700CA">
      <w:pPr>
        <w:pStyle w:val="Akapitzlist"/>
        <w:numPr>
          <w:ilvl w:val="0"/>
          <w:numId w:val="18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   </w:t>
      </w:r>
    </w:p>
    <w:p w14:paraId="3DC98996" w14:textId="77777777" w:rsidR="00B700CA" w:rsidRPr="00B700CA" w:rsidRDefault="00B700CA" w:rsidP="00B700CA">
      <w:pPr>
        <w:pStyle w:val="Akapitzlist"/>
        <w:numPr>
          <w:ilvl w:val="0"/>
          <w:numId w:val="18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block</w:t>
      </w:r>
      <w:proofErr w:type="spellEnd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title</w:t>
      </w:r>
      <w:proofErr w:type="spellEnd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 Calendarium {% </w:t>
      </w:r>
      <w:proofErr w:type="spellStart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endblock</w:t>
      </w:r>
      <w:proofErr w:type="spellEnd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title</w:t>
      </w:r>
      <w:proofErr w:type="spellEnd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77B02398" w14:textId="77777777" w:rsidR="00B700CA" w:rsidRPr="00B700CA" w:rsidRDefault="00B700CA" w:rsidP="00B700CA">
      <w:pPr>
        <w:pStyle w:val="Akapitzlist"/>
        <w:numPr>
          <w:ilvl w:val="0"/>
          <w:numId w:val="18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   </w:t>
      </w:r>
    </w:p>
    <w:p w14:paraId="3B5271D5" w14:textId="77777777" w:rsidR="00B700CA" w:rsidRPr="00B700CA" w:rsidRDefault="00B700CA" w:rsidP="00B700CA">
      <w:pPr>
        <w:pStyle w:val="Akapitzlist"/>
        <w:numPr>
          <w:ilvl w:val="0"/>
          <w:numId w:val="18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block</w:t>
      </w:r>
      <w:proofErr w:type="spellEnd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content</w:t>
      </w:r>
      <w:proofErr w:type="spellEnd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64E5DCB5" w14:textId="77777777" w:rsidR="00B700CA" w:rsidRPr="00B700CA" w:rsidRDefault="00B700CA" w:rsidP="00B700CA">
      <w:pPr>
        <w:pStyle w:val="Akapitzlist"/>
        <w:numPr>
          <w:ilvl w:val="0"/>
          <w:numId w:val="18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B700CA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B700CA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B700CA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B700CA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"col-md-12"</w:t>
      </w:r>
      <w:r w:rsidRPr="00B700CA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   </w:t>
      </w:r>
    </w:p>
    <w:p w14:paraId="6150EDE9" w14:textId="77777777" w:rsidR="00B700CA" w:rsidRPr="00B700CA" w:rsidRDefault="00B700CA" w:rsidP="00B700CA">
      <w:pPr>
        <w:pStyle w:val="Akapitzlist"/>
        <w:numPr>
          <w:ilvl w:val="0"/>
          <w:numId w:val="18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B700CA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B700CA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B700CA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B700CA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B700CA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calendar</w:t>
      </w:r>
      <w:proofErr w:type="spellEnd"/>
      <w:r w:rsidRPr="00B700CA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B700CA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&gt;&lt;/</w:t>
      </w:r>
      <w:r w:rsidRPr="00B700CA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B700CA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</w:p>
    <w:p w14:paraId="78C3DB88" w14:textId="77777777" w:rsidR="00B700CA" w:rsidRPr="00B700CA" w:rsidRDefault="00B700CA" w:rsidP="00B700CA">
      <w:pPr>
        <w:pStyle w:val="Akapitzlist"/>
        <w:numPr>
          <w:ilvl w:val="0"/>
          <w:numId w:val="18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B700CA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B700CA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B700CA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</w:p>
    <w:p w14:paraId="0CC9F316" w14:textId="77777777" w:rsidR="00B700CA" w:rsidRPr="00B700CA" w:rsidRDefault="00B700CA" w:rsidP="00B700CA">
      <w:pPr>
        <w:pStyle w:val="Akapitzlist"/>
        <w:numPr>
          <w:ilvl w:val="0"/>
          <w:numId w:val="18"/>
        </w:num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endblock</w:t>
      </w:r>
      <w:proofErr w:type="spellEnd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content</w:t>
      </w:r>
      <w:proofErr w:type="spellEnd"/>
      <w:r w:rsidRPr="00B700CA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 </w:t>
      </w:r>
    </w:p>
    <w:p w14:paraId="59FC2A97" w14:textId="77777777" w:rsidR="0073435E" w:rsidRDefault="0073435E" w:rsidP="0073435E"/>
    <w:p w14:paraId="44FC3403" w14:textId="77777777" w:rsidR="00B700CA" w:rsidRDefault="00B700CA" w:rsidP="0073435E"/>
    <w:p w14:paraId="599638EF" w14:textId="39FAB7AD" w:rsidR="00A05EC5" w:rsidRDefault="0073435E" w:rsidP="0073435E">
      <w:r>
        <w:lastRenderedPageBreak/>
        <w:t>Cały ten kod stanowi szablon strony internetowej, który może być dynamicznie generowany i wstawiany w szablon bazowy ("base.html") poprzez mechanizm dziedziczenia zaimplementowany w systemie szablonów.</w:t>
      </w:r>
    </w:p>
    <w:p w14:paraId="7CBF4BF8" w14:textId="77777777" w:rsidR="007923B5" w:rsidRDefault="007923B5" w:rsidP="0073435E"/>
    <w:p w14:paraId="19EE089A" w14:textId="65F5D984" w:rsidR="005B1610" w:rsidRDefault="000F44E8" w:rsidP="000F44E8">
      <w:pPr>
        <w:pStyle w:val="Nagwek2"/>
      </w:pPr>
      <w:bookmarkStart w:id="18" w:name="_Toc153878120"/>
      <w:r>
        <w:t>Wygląd kalendarza</w:t>
      </w:r>
      <w:bookmarkEnd w:id="18"/>
    </w:p>
    <w:p w14:paraId="0F4A5AC6" w14:textId="574A4FE7" w:rsidR="000F44E8" w:rsidRDefault="000F44E8" w:rsidP="000F44E8">
      <w:r>
        <w:t xml:space="preserve">Aby móc lepiej poruszać się po stronie </w:t>
      </w:r>
      <w:r w:rsidR="002A3801">
        <w:t>dodałam nawigację</w:t>
      </w:r>
      <w:r w:rsidR="008C52F4">
        <w:t>, posiadającą linki do innych podstron. Dodatkowo zmieniłam język na język użytkownika (polski).</w:t>
      </w:r>
    </w:p>
    <w:p w14:paraId="5E27815D" w14:textId="77777777" w:rsidR="008C52F4" w:rsidRDefault="008C52F4" w:rsidP="000F44E8"/>
    <w:p w14:paraId="3C8DD872" w14:textId="22A0BF72" w:rsidR="00FE7F21" w:rsidRPr="000F44E8" w:rsidRDefault="00FE7F21" w:rsidP="000F44E8">
      <w:r w:rsidRPr="00FE7F21">
        <w:rPr>
          <w:noProof/>
        </w:rPr>
        <w:drawing>
          <wp:inline distT="0" distB="0" distL="0" distR="0" wp14:anchorId="0BDD4A50" wp14:editId="1E236FA7">
            <wp:extent cx="5579745" cy="2889885"/>
            <wp:effectExtent l="0" t="0" r="1905" b="5715"/>
            <wp:docPr id="1572075273" name="Picture 1572075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752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D2F4" w14:textId="0F138232" w:rsidR="004C7502" w:rsidRDefault="004C7502" w:rsidP="007923B5">
      <w:pPr>
        <w:pStyle w:val="Nagwek1"/>
      </w:pPr>
      <w:bookmarkStart w:id="19" w:name="_Toc153878121"/>
      <w:r>
        <w:t>System logowania</w:t>
      </w:r>
      <w:bookmarkEnd w:id="19"/>
    </w:p>
    <w:p w14:paraId="54A2092C" w14:textId="20A5FEF5" w:rsidR="007816DB" w:rsidRPr="007816DB" w:rsidRDefault="007816DB" w:rsidP="007816DB">
      <w:r>
        <w:t>Źródło:</w:t>
      </w:r>
      <w:r w:rsidR="00743A41">
        <w:t xml:space="preserve"> </w:t>
      </w:r>
      <w:r w:rsidR="00743A41" w:rsidRPr="00743A41">
        <w:t>https://medium.com/@devsumitg/django-auth-user-signup-and-login-7b424dae7fab</w:t>
      </w:r>
    </w:p>
    <w:p w14:paraId="1F489315" w14:textId="1C010F1E" w:rsidR="004C7502" w:rsidRDefault="008D6E08" w:rsidP="008D6E08">
      <w:pPr>
        <w:pStyle w:val="Nagwek2"/>
      </w:pPr>
      <w:bookmarkStart w:id="20" w:name="_Toc153878122"/>
      <w:r>
        <w:t>Ustawienia wstępne</w:t>
      </w:r>
      <w:bookmarkEnd w:id="20"/>
    </w:p>
    <w:p w14:paraId="6565A286" w14:textId="58BA812B" w:rsidR="008D6E08" w:rsidRPr="008D6E08" w:rsidRDefault="006242A4" w:rsidP="008D6E08">
      <w:r w:rsidRPr="006242A4">
        <w:rPr>
          <w:noProof/>
        </w:rPr>
        <w:drawing>
          <wp:inline distT="0" distB="0" distL="0" distR="0" wp14:anchorId="05FA3487" wp14:editId="6ABDD3B7">
            <wp:extent cx="3124636" cy="3124636"/>
            <wp:effectExtent l="0" t="0" r="0" b="0"/>
            <wp:docPr id="480960757" name="Picture 480960757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60757" name="Obraz 1" descr="Obraz zawierający tekst, zrzut ekranu, oprogramowanie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EDD6" w14:textId="3DD7253E" w:rsidR="004C7502" w:rsidRDefault="00DA5161" w:rsidP="00DA5161">
      <w:pPr>
        <w:pStyle w:val="Nagwek2"/>
      </w:pPr>
      <w:bookmarkStart w:id="21" w:name="_Toc153878123"/>
      <w:r>
        <w:t>Ustawienia plików urls.py</w:t>
      </w:r>
      <w:bookmarkEnd w:id="21"/>
    </w:p>
    <w:p w14:paraId="3ED67A2A" w14:textId="77777777" w:rsidR="00A7717F" w:rsidRPr="00A7717F" w:rsidRDefault="00A7717F" w:rsidP="00A7717F"/>
    <w:p w14:paraId="39EC1D3A" w14:textId="2A4DC465" w:rsidR="00DA5161" w:rsidRDefault="00DA5161" w:rsidP="00DA5161">
      <w:pPr>
        <w:pStyle w:val="Akapitzlist"/>
        <w:numPr>
          <w:ilvl w:val="0"/>
          <w:numId w:val="17"/>
        </w:numPr>
      </w:pPr>
      <w:r>
        <w:t>calendarium/urls.py</w:t>
      </w:r>
    </w:p>
    <w:p w14:paraId="1B51148A" w14:textId="2BEADFCC" w:rsidR="00E94C3F" w:rsidRPr="00DA5161" w:rsidRDefault="00E94C3F" w:rsidP="00E94C3F">
      <w:pPr>
        <w:ind w:left="360"/>
      </w:pPr>
      <w:r>
        <w:t xml:space="preserve">Dodajemy odnośnik do pliku rols.py w folderze </w:t>
      </w:r>
      <w:proofErr w:type="spellStart"/>
      <w:r>
        <w:t>users</w:t>
      </w:r>
      <w:proofErr w:type="spellEnd"/>
      <w:r>
        <w:t>.</w:t>
      </w:r>
    </w:p>
    <w:p w14:paraId="20D17CAA" w14:textId="495967BF" w:rsidR="004C7502" w:rsidRDefault="00DA3FE4" w:rsidP="004C7502">
      <w:r w:rsidRPr="00DA3FE4">
        <w:rPr>
          <w:noProof/>
        </w:rPr>
        <w:lastRenderedPageBreak/>
        <w:drawing>
          <wp:inline distT="0" distB="0" distL="0" distR="0" wp14:anchorId="05EDE55B" wp14:editId="128474CE">
            <wp:extent cx="4010585" cy="2591162"/>
            <wp:effectExtent l="0" t="0" r="9525" b="0"/>
            <wp:docPr id="121839787" name="Picture 121839787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9787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BFCF" w14:textId="77777777" w:rsidR="00A7717F" w:rsidRDefault="00A7717F" w:rsidP="004C7502"/>
    <w:p w14:paraId="5E59E368" w14:textId="4434139A" w:rsidR="00DD0F31" w:rsidRDefault="00DA3FE4" w:rsidP="00A7717F">
      <w:pPr>
        <w:pStyle w:val="Akapitzlist"/>
        <w:numPr>
          <w:ilvl w:val="0"/>
          <w:numId w:val="17"/>
        </w:numPr>
      </w:pPr>
      <w:r>
        <w:t>calendarium/users</w:t>
      </w:r>
      <w:r w:rsidR="00BC7968">
        <w:t>/</w:t>
      </w:r>
      <w:r>
        <w:t>urls.py</w:t>
      </w:r>
    </w:p>
    <w:p w14:paraId="6682478E" w14:textId="3DC9C474" w:rsidR="00DD0F31" w:rsidRDefault="00DD0F31" w:rsidP="00DD0F31">
      <w:pPr>
        <w:ind w:left="360"/>
      </w:pPr>
      <w:r>
        <w:t xml:space="preserve">Ten kod definiuje zestaw wzorców adresów URL (URL </w:t>
      </w:r>
      <w:proofErr w:type="spellStart"/>
      <w:r>
        <w:t>patterns</w:t>
      </w:r>
      <w:proofErr w:type="spellEnd"/>
      <w:r>
        <w:t xml:space="preserve">) dla Twojej aplikacji </w:t>
      </w:r>
      <w:proofErr w:type="spellStart"/>
      <w:r>
        <w:t>Django</w:t>
      </w:r>
      <w:proofErr w:type="spellEnd"/>
      <w:r>
        <w:t xml:space="preserve">, w tym ścieżki do różnych widoków. Poniżej znajduje się opis każdej ścieżki w </w:t>
      </w:r>
      <w:proofErr w:type="spellStart"/>
      <w:r>
        <w:t>urlpatterns</w:t>
      </w:r>
      <w:proofErr w:type="spellEnd"/>
      <w:r>
        <w:t>:</w:t>
      </w:r>
    </w:p>
    <w:p w14:paraId="7E78ACC3" w14:textId="6C0DE1F5" w:rsidR="00DD0F31" w:rsidRDefault="00DD0F31" w:rsidP="00DD0F31">
      <w:pPr>
        <w:pStyle w:val="Akapitzlist"/>
        <w:numPr>
          <w:ilvl w:val="0"/>
          <w:numId w:val="27"/>
        </w:numPr>
      </w:pPr>
      <w:proofErr w:type="spellStart"/>
      <w:r>
        <w:t>path</w:t>
      </w:r>
      <w:proofErr w:type="spellEnd"/>
      <w:r>
        <w:t xml:space="preserve">('', </w:t>
      </w:r>
      <w:proofErr w:type="spellStart"/>
      <w:r>
        <w:t>views.index</w:t>
      </w:r>
      <w:proofErr w:type="spellEnd"/>
      <w:r>
        <w:t xml:space="preserve">, </w:t>
      </w:r>
      <w:proofErr w:type="spellStart"/>
      <w:r>
        <w:t>name</w:t>
      </w:r>
      <w:proofErr w:type="spellEnd"/>
      <w:r>
        <w:t>='</w:t>
      </w:r>
      <w:proofErr w:type="spellStart"/>
      <w:r>
        <w:t>home</w:t>
      </w:r>
      <w:proofErr w:type="spellEnd"/>
      <w:r>
        <w:t>'):</w:t>
      </w:r>
    </w:p>
    <w:p w14:paraId="7688B005" w14:textId="77777777" w:rsidR="00DD0F31" w:rsidRDefault="00DD0F31" w:rsidP="00A7717F">
      <w:pPr>
        <w:pStyle w:val="Akapitzlist"/>
        <w:numPr>
          <w:ilvl w:val="1"/>
          <w:numId w:val="17"/>
        </w:numPr>
      </w:pPr>
      <w:r>
        <w:t>Określa, że dla pustego ciągu znaków (czyli głównego adresu URL), ma być używany widok o nazwie index zdefiniowany w pliku views.py.</w:t>
      </w:r>
    </w:p>
    <w:p w14:paraId="74D5A154" w14:textId="77777777" w:rsidR="00DD0F31" w:rsidRDefault="00DD0F31" w:rsidP="00A7717F">
      <w:pPr>
        <w:pStyle w:val="Akapitzlist"/>
        <w:numPr>
          <w:ilvl w:val="1"/>
          <w:numId w:val="17"/>
        </w:numPr>
      </w:pPr>
      <w:proofErr w:type="spellStart"/>
      <w:r>
        <w:t>name</w:t>
      </w:r>
      <w:proofErr w:type="spellEnd"/>
      <w:r>
        <w:t>='</w:t>
      </w:r>
      <w:proofErr w:type="spellStart"/>
      <w:r>
        <w:t>home</w:t>
      </w:r>
      <w:proofErr w:type="spellEnd"/>
      <w:r>
        <w:t xml:space="preserve">': Nadaje nazwę tej ścieżce, co umożliwia odwoływanie się do niej w szablonach lub kodzie </w:t>
      </w:r>
      <w:proofErr w:type="spellStart"/>
      <w:r>
        <w:t>Pythona</w:t>
      </w:r>
      <w:proofErr w:type="spellEnd"/>
      <w:r>
        <w:t xml:space="preserve"> poprzez to oznaczenie.</w:t>
      </w:r>
    </w:p>
    <w:p w14:paraId="429B1AE9" w14:textId="3649680D" w:rsidR="00DD0F31" w:rsidRDefault="00A7717F" w:rsidP="003A028E">
      <w:r>
        <w:t xml:space="preserve">      </w:t>
      </w:r>
      <w:r w:rsidR="003A028E">
        <w:t xml:space="preserve">2. </w:t>
      </w:r>
      <w:r>
        <w:t xml:space="preserve">  </w:t>
      </w:r>
      <w:proofErr w:type="spellStart"/>
      <w:r w:rsidR="00DD0F31">
        <w:t>path</w:t>
      </w:r>
      <w:proofErr w:type="spellEnd"/>
      <w:r w:rsidR="00DD0F31">
        <w:t xml:space="preserve">('login/', </w:t>
      </w:r>
      <w:proofErr w:type="spellStart"/>
      <w:r w:rsidR="00DD0F31">
        <w:t>views.user_login</w:t>
      </w:r>
      <w:proofErr w:type="spellEnd"/>
      <w:r w:rsidR="00DD0F31">
        <w:t xml:space="preserve">, </w:t>
      </w:r>
      <w:proofErr w:type="spellStart"/>
      <w:r w:rsidR="00DD0F31">
        <w:t>name</w:t>
      </w:r>
      <w:proofErr w:type="spellEnd"/>
      <w:r w:rsidR="00DD0F31">
        <w:t>='login'):</w:t>
      </w:r>
    </w:p>
    <w:p w14:paraId="53643F2D" w14:textId="77777777" w:rsidR="00DD0F31" w:rsidRDefault="00DD0F31" w:rsidP="00A7717F">
      <w:pPr>
        <w:pStyle w:val="Akapitzlist"/>
        <w:numPr>
          <w:ilvl w:val="1"/>
          <w:numId w:val="17"/>
        </w:numPr>
      </w:pPr>
      <w:r>
        <w:t xml:space="preserve">Określa, że dla ścieżki 'login/' ma być używany widok </w:t>
      </w:r>
      <w:proofErr w:type="spellStart"/>
      <w:r>
        <w:t>user_login</w:t>
      </w:r>
      <w:proofErr w:type="spellEnd"/>
      <w:r>
        <w:t xml:space="preserve"> zdefiniowany w pliku views.py.</w:t>
      </w:r>
    </w:p>
    <w:p w14:paraId="47D875B7" w14:textId="77777777" w:rsidR="00DD0F31" w:rsidRDefault="00DD0F31" w:rsidP="00A7717F">
      <w:pPr>
        <w:pStyle w:val="Akapitzlist"/>
        <w:numPr>
          <w:ilvl w:val="1"/>
          <w:numId w:val="17"/>
        </w:numPr>
      </w:pPr>
      <w:proofErr w:type="spellStart"/>
      <w:r>
        <w:t>name</w:t>
      </w:r>
      <w:proofErr w:type="spellEnd"/>
      <w:r>
        <w:t>='login': Nadaje nazwę tej ścieżce.</w:t>
      </w:r>
    </w:p>
    <w:p w14:paraId="5628DB8D" w14:textId="04692AB9" w:rsidR="00DD0F31" w:rsidRDefault="003A028E" w:rsidP="003A028E">
      <w:pPr>
        <w:ind w:left="360"/>
      </w:pPr>
      <w:r>
        <w:t xml:space="preserve">2.   </w:t>
      </w:r>
      <w:proofErr w:type="spellStart"/>
      <w:r w:rsidR="00DD0F31">
        <w:t>path</w:t>
      </w:r>
      <w:proofErr w:type="spellEnd"/>
      <w:r w:rsidR="00DD0F31">
        <w:t>('</w:t>
      </w:r>
      <w:proofErr w:type="spellStart"/>
      <w:r w:rsidR="00DD0F31">
        <w:t>signup</w:t>
      </w:r>
      <w:proofErr w:type="spellEnd"/>
      <w:r w:rsidR="00DD0F31">
        <w:t xml:space="preserve">/', </w:t>
      </w:r>
      <w:proofErr w:type="spellStart"/>
      <w:r w:rsidR="00DD0F31">
        <w:t>views.user_signup</w:t>
      </w:r>
      <w:proofErr w:type="spellEnd"/>
      <w:r w:rsidR="00DD0F31">
        <w:t xml:space="preserve">, </w:t>
      </w:r>
      <w:proofErr w:type="spellStart"/>
      <w:r w:rsidR="00DD0F31">
        <w:t>name</w:t>
      </w:r>
      <w:proofErr w:type="spellEnd"/>
      <w:r w:rsidR="00DD0F31">
        <w:t>='</w:t>
      </w:r>
      <w:proofErr w:type="spellStart"/>
      <w:r w:rsidR="00DD0F31">
        <w:t>signup</w:t>
      </w:r>
      <w:proofErr w:type="spellEnd"/>
      <w:r w:rsidR="00DD0F31">
        <w:t>'):</w:t>
      </w:r>
    </w:p>
    <w:p w14:paraId="787B838A" w14:textId="77777777" w:rsidR="00DD0F31" w:rsidRDefault="00DD0F31" w:rsidP="00A7717F">
      <w:pPr>
        <w:pStyle w:val="Akapitzlist"/>
        <w:numPr>
          <w:ilvl w:val="1"/>
          <w:numId w:val="17"/>
        </w:numPr>
      </w:pPr>
      <w:r>
        <w:t>Określa, że dla ścieżki '</w:t>
      </w:r>
      <w:proofErr w:type="spellStart"/>
      <w:r>
        <w:t>signup</w:t>
      </w:r>
      <w:proofErr w:type="spellEnd"/>
      <w:r>
        <w:t xml:space="preserve">/' ma być używany widok </w:t>
      </w:r>
      <w:proofErr w:type="spellStart"/>
      <w:r>
        <w:t>user_signup</w:t>
      </w:r>
      <w:proofErr w:type="spellEnd"/>
      <w:r>
        <w:t xml:space="preserve"> zdefiniowany w pliku views.py.</w:t>
      </w:r>
    </w:p>
    <w:p w14:paraId="357244BD" w14:textId="77777777" w:rsidR="00DD0F31" w:rsidRDefault="00DD0F31" w:rsidP="00A7717F">
      <w:pPr>
        <w:pStyle w:val="Akapitzlist"/>
        <w:numPr>
          <w:ilvl w:val="1"/>
          <w:numId w:val="17"/>
        </w:numPr>
      </w:pPr>
      <w:proofErr w:type="spellStart"/>
      <w:r>
        <w:t>name</w:t>
      </w:r>
      <w:proofErr w:type="spellEnd"/>
      <w:r>
        <w:t>='</w:t>
      </w:r>
      <w:proofErr w:type="spellStart"/>
      <w:r>
        <w:t>signup</w:t>
      </w:r>
      <w:proofErr w:type="spellEnd"/>
      <w:r>
        <w:t>': Nadaje nazwę tej ścieżce.</w:t>
      </w:r>
    </w:p>
    <w:p w14:paraId="7BC3C705" w14:textId="52AB256A" w:rsidR="00DD0F31" w:rsidRDefault="003A028E" w:rsidP="003A028E">
      <w:pPr>
        <w:ind w:left="360"/>
      </w:pPr>
      <w:r>
        <w:t xml:space="preserve">3.   </w:t>
      </w:r>
      <w:proofErr w:type="spellStart"/>
      <w:r w:rsidR="00DD0F31">
        <w:t>path</w:t>
      </w:r>
      <w:proofErr w:type="spellEnd"/>
      <w:r w:rsidR="00DD0F31">
        <w:t>('</w:t>
      </w:r>
      <w:proofErr w:type="spellStart"/>
      <w:r w:rsidR="00DD0F31">
        <w:t>logout</w:t>
      </w:r>
      <w:proofErr w:type="spellEnd"/>
      <w:r w:rsidR="00DD0F31">
        <w:t xml:space="preserve">/', </w:t>
      </w:r>
      <w:proofErr w:type="spellStart"/>
      <w:r w:rsidR="00DD0F31">
        <w:t>views.user_logout</w:t>
      </w:r>
      <w:proofErr w:type="spellEnd"/>
      <w:r w:rsidR="00DD0F31">
        <w:t xml:space="preserve">, </w:t>
      </w:r>
      <w:proofErr w:type="spellStart"/>
      <w:r w:rsidR="00DD0F31">
        <w:t>name</w:t>
      </w:r>
      <w:proofErr w:type="spellEnd"/>
      <w:r w:rsidR="00DD0F31">
        <w:t>='</w:t>
      </w:r>
      <w:proofErr w:type="spellStart"/>
      <w:r w:rsidR="00DD0F31">
        <w:t>logout</w:t>
      </w:r>
      <w:proofErr w:type="spellEnd"/>
      <w:r w:rsidR="00DD0F31">
        <w:t>'):</w:t>
      </w:r>
    </w:p>
    <w:p w14:paraId="20B70C25" w14:textId="77777777" w:rsidR="00DD0F31" w:rsidRDefault="00DD0F31" w:rsidP="00A7717F">
      <w:pPr>
        <w:pStyle w:val="Akapitzlist"/>
        <w:numPr>
          <w:ilvl w:val="1"/>
          <w:numId w:val="17"/>
        </w:numPr>
      </w:pPr>
      <w:r>
        <w:t>Określa, że dla ścieżki '</w:t>
      </w:r>
      <w:proofErr w:type="spellStart"/>
      <w:r>
        <w:t>logout</w:t>
      </w:r>
      <w:proofErr w:type="spellEnd"/>
      <w:r>
        <w:t xml:space="preserve">/' ma być używany widok </w:t>
      </w:r>
      <w:proofErr w:type="spellStart"/>
      <w:r>
        <w:t>user_logout</w:t>
      </w:r>
      <w:proofErr w:type="spellEnd"/>
      <w:r>
        <w:t xml:space="preserve"> zdefiniowany w pliku views.py.</w:t>
      </w:r>
    </w:p>
    <w:p w14:paraId="2959AEB3" w14:textId="77777777" w:rsidR="00DD0F31" w:rsidRDefault="00DD0F31" w:rsidP="00A7717F">
      <w:pPr>
        <w:pStyle w:val="Akapitzlist"/>
        <w:numPr>
          <w:ilvl w:val="1"/>
          <w:numId w:val="17"/>
        </w:numPr>
      </w:pPr>
      <w:proofErr w:type="spellStart"/>
      <w:r>
        <w:t>name</w:t>
      </w:r>
      <w:proofErr w:type="spellEnd"/>
      <w:r>
        <w:t>='</w:t>
      </w:r>
      <w:proofErr w:type="spellStart"/>
      <w:r>
        <w:t>logout</w:t>
      </w:r>
      <w:proofErr w:type="spellEnd"/>
      <w:r>
        <w:t>': Nadaje nazwę tej ścieżce.</w:t>
      </w:r>
    </w:p>
    <w:p w14:paraId="1DAED0B0" w14:textId="0011B17E" w:rsidR="00DD0F31" w:rsidRDefault="00DD0F31" w:rsidP="00A7717F">
      <w:r>
        <w:t xml:space="preserve">Te ścieżki definiują, które widoki mają być używane dla określonych adresów URL. Znaczniki </w:t>
      </w:r>
      <w:proofErr w:type="spellStart"/>
      <w:r>
        <w:t>name</w:t>
      </w:r>
      <w:proofErr w:type="spellEnd"/>
      <w:r>
        <w:t xml:space="preserve"> są używane w celu identyfikacji ścieżek w kodzie aplikacji, co ułatwia ich odwoływanie się bez konieczności podawania całego adresu URL w kodzie. Na przykład, w szablonie można użyć {% </w:t>
      </w:r>
      <w:proofErr w:type="spellStart"/>
      <w:r>
        <w:t>url</w:t>
      </w:r>
      <w:proofErr w:type="spellEnd"/>
      <w:r>
        <w:t xml:space="preserve"> 'login' %} do wygenerowania URL dla ścieżki o nazwie 'login'.</w:t>
      </w:r>
    </w:p>
    <w:p w14:paraId="5ADD8E32" w14:textId="01F226CF" w:rsidR="00526301" w:rsidRDefault="00526301" w:rsidP="00526301">
      <w:r w:rsidRPr="00526301">
        <w:rPr>
          <w:noProof/>
        </w:rPr>
        <w:lastRenderedPageBreak/>
        <w:drawing>
          <wp:inline distT="0" distB="0" distL="0" distR="0" wp14:anchorId="41C78135" wp14:editId="1DB495F7">
            <wp:extent cx="4639322" cy="2029108"/>
            <wp:effectExtent l="0" t="0" r="8890" b="9525"/>
            <wp:docPr id="7384358" name="Picture 7384358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58" name="Obraz 1" descr="Obraz zawierający tekst, zrzut ekranu, wyświetlacz, Czcionk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429F" w14:textId="77777777" w:rsidR="00776676" w:rsidRDefault="00776676" w:rsidP="00526301"/>
    <w:p w14:paraId="3CEF8425" w14:textId="68E1D2FD" w:rsidR="00776676" w:rsidRDefault="00776676" w:rsidP="00E35CC3">
      <w:pPr>
        <w:pStyle w:val="Nagwek2"/>
      </w:pPr>
      <w:bookmarkStart w:id="22" w:name="_Toc153878124"/>
      <w:r>
        <w:t>View</w:t>
      </w:r>
      <w:r w:rsidR="00E35CC3">
        <w:t>s.py</w:t>
      </w:r>
      <w:bookmarkEnd w:id="22"/>
    </w:p>
    <w:p w14:paraId="56715D74" w14:textId="77777777" w:rsidR="00EB7F05" w:rsidRDefault="00EB7F05" w:rsidP="00EB7F05">
      <w:r>
        <w:t xml:space="preserve">Fragment kodu, który dostarczyłeś, reprezentuje plik views.py w </w:t>
      </w:r>
      <w:proofErr w:type="spellStart"/>
      <w:r>
        <w:t>Django</w:t>
      </w:r>
      <w:proofErr w:type="spellEnd"/>
      <w:r>
        <w:t xml:space="preserve"> i zawiera różne widoki do uwierzytelniania użytkowników oraz zarządzania kontami. Poniżej przedstawiam opis każdej funkcji:</w:t>
      </w:r>
    </w:p>
    <w:p w14:paraId="561B0428" w14:textId="77777777" w:rsidR="00EB7F05" w:rsidRDefault="00EB7F05" w:rsidP="00EB7F05"/>
    <w:p w14:paraId="657B4447" w14:textId="2527932E" w:rsidR="00EB7F05" w:rsidRDefault="00EB7F05" w:rsidP="00EB7F05">
      <w:pPr>
        <w:pStyle w:val="Akapitzlist"/>
        <w:numPr>
          <w:ilvl w:val="0"/>
          <w:numId w:val="28"/>
        </w:numPr>
      </w:pPr>
      <w:r>
        <w:t>index(</w:t>
      </w:r>
      <w:proofErr w:type="spellStart"/>
      <w:r>
        <w:t>request</w:t>
      </w:r>
      <w:proofErr w:type="spellEnd"/>
      <w:r>
        <w:t>):</w:t>
      </w:r>
    </w:p>
    <w:p w14:paraId="44F73827" w14:textId="77777777" w:rsidR="00EB7F05" w:rsidRDefault="00EB7F05" w:rsidP="00EB7F05"/>
    <w:p w14:paraId="5B31FA45" w14:textId="77777777" w:rsidR="00EB7F05" w:rsidRDefault="00EB7F05" w:rsidP="00EB7F05">
      <w:r>
        <w:t xml:space="preserve">Ten widok reprezentuje stronę główną Twojej aplikacji. </w:t>
      </w:r>
      <w:proofErr w:type="spellStart"/>
      <w:r>
        <w:t>Renderuje</w:t>
      </w:r>
      <w:proofErr w:type="spellEnd"/>
      <w:r>
        <w:t xml:space="preserve"> szablon 'index.html' i zwraca go jako odpowiedź.</w:t>
      </w:r>
    </w:p>
    <w:p w14:paraId="58F67F50" w14:textId="77777777" w:rsidR="00EB7F05" w:rsidRDefault="00EB7F05" w:rsidP="00EB7F05"/>
    <w:p w14:paraId="275B1B8F" w14:textId="77777777" w:rsidR="00EB7F05" w:rsidRDefault="00EB7F05" w:rsidP="00EB7F05">
      <w:pPr>
        <w:pStyle w:val="Akapitzlist"/>
        <w:numPr>
          <w:ilvl w:val="0"/>
          <w:numId w:val="28"/>
        </w:numPr>
      </w:pPr>
      <w:proofErr w:type="spellStart"/>
      <w:r>
        <w:t>user_signup</w:t>
      </w:r>
      <w:proofErr w:type="spellEnd"/>
      <w:r>
        <w:t>(</w:t>
      </w:r>
      <w:proofErr w:type="spellStart"/>
      <w:r>
        <w:t>request</w:t>
      </w:r>
      <w:proofErr w:type="spellEnd"/>
      <w:r>
        <w:t>):</w:t>
      </w:r>
    </w:p>
    <w:p w14:paraId="6D3D0567" w14:textId="77777777" w:rsidR="00EB7F05" w:rsidRDefault="00EB7F05" w:rsidP="00EB7F05"/>
    <w:p w14:paraId="5905330F" w14:textId="77777777" w:rsidR="00EB7F05" w:rsidRDefault="00EB7F05" w:rsidP="00EB7F05">
      <w:r>
        <w:t xml:space="preserve">Ten widok obsługuje stronę rejestracji. Sprawdza, czy metoda żądania to POST, co oznacza przesłanie formularza. Jeśli tak, sprawdza poprawność danych formularza za pomocą </w:t>
      </w:r>
      <w:proofErr w:type="spellStart"/>
      <w:r>
        <w:t>UserCreationForm</w:t>
      </w:r>
      <w:proofErr w:type="spellEnd"/>
      <w:r>
        <w:t xml:space="preserve">. Jeżeli formularz jest poprawny, zapisuje użytkownika i przekierowuje go do strony logowania. Jeśli metoda żądania to GET, tworzy nową instancję </w:t>
      </w:r>
      <w:proofErr w:type="spellStart"/>
      <w:r>
        <w:t>UserCreationForm</w:t>
      </w:r>
      <w:proofErr w:type="spellEnd"/>
      <w:r>
        <w:t xml:space="preserve"> i </w:t>
      </w:r>
      <w:proofErr w:type="spellStart"/>
      <w:r>
        <w:t>renderuje</w:t>
      </w:r>
      <w:proofErr w:type="spellEnd"/>
      <w:r>
        <w:t xml:space="preserve"> szablon 'signup.html', przekazując formularz jako kontekst.</w:t>
      </w:r>
    </w:p>
    <w:p w14:paraId="39A4C053" w14:textId="77777777" w:rsidR="00EB7F05" w:rsidRDefault="00EB7F05" w:rsidP="00EB7F05"/>
    <w:p w14:paraId="37849CFE" w14:textId="77777777" w:rsidR="00EB7F05" w:rsidRDefault="00EB7F05" w:rsidP="00EB7F05">
      <w:pPr>
        <w:pStyle w:val="Akapitzlist"/>
        <w:numPr>
          <w:ilvl w:val="0"/>
          <w:numId w:val="28"/>
        </w:numPr>
      </w:pPr>
      <w:proofErr w:type="spellStart"/>
      <w:r>
        <w:t>user_login</w:t>
      </w:r>
      <w:proofErr w:type="spellEnd"/>
      <w:r>
        <w:t>(</w:t>
      </w:r>
      <w:proofErr w:type="spellStart"/>
      <w:r>
        <w:t>request</w:t>
      </w:r>
      <w:proofErr w:type="spellEnd"/>
      <w:r>
        <w:t>):</w:t>
      </w:r>
    </w:p>
    <w:p w14:paraId="75878E3E" w14:textId="77777777" w:rsidR="00EB7F05" w:rsidRDefault="00EB7F05" w:rsidP="00EB7F05"/>
    <w:p w14:paraId="6C68D5C9" w14:textId="77777777" w:rsidR="00EB7F05" w:rsidRDefault="00EB7F05" w:rsidP="00EB7F05">
      <w:r>
        <w:t xml:space="preserve">Ten widok obsługuje stronę logowania. Sprawdza, czy metoda żądania to POST, co oznacza przesłanie formularza. Sprawdza poprawność danych formularza za pomocą </w:t>
      </w:r>
      <w:proofErr w:type="spellStart"/>
      <w:r>
        <w:t>LoginForm</w:t>
      </w:r>
      <w:proofErr w:type="spellEnd"/>
      <w:r>
        <w:t xml:space="preserve">. Jeżeli formularz jest poprawny, pobiera nazwę użytkownika i hasło z oczyszczonych danych. Następnie uwierzytelnia użytkownika za pomocą funkcji </w:t>
      </w:r>
      <w:proofErr w:type="spellStart"/>
      <w:r>
        <w:t>authenticate</w:t>
      </w:r>
      <w:proofErr w:type="spellEnd"/>
      <w:r>
        <w:t xml:space="preserve">() i loguje go za pomocą login(). Jeśli uwierzytelnianie zakończy się sukcesem, przekierowuje go do strony głównej. Jeśli metoda żądania to GET, tworzy nową instancję </w:t>
      </w:r>
      <w:proofErr w:type="spellStart"/>
      <w:r>
        <w:t>LoginForm</w:t>
      </w:r>
      <w:proofErr w:type="spellEnd"/>
      <w:r>
        <w:t xml:space="preserve"> i </w:t>
      </w:r>
      <w:proofErr w:type="spellStart"/>
      <w:r>
        <w:t>renderuje</w:t>
      </w:r>
      <w:proofErr w:type="spellEnd"/>
      <w:r>
        <w:t xml:space="preserve"> szablon 'login.html', przekazując formularz jako kontekst.</w:t>
      </w:r>
    </w:p>
    <w:p w14:paraId="551FEBCD" w14:textId="77777777" w:rsidR="00EB7F05" w:rsidRDefault="00EB7F05" w:rsidP="00EB7F05"/>
    <w:p w14:paraId="0CDE6434" w14:textId="77777777" w:rsidR="00EB7F05" w:rsidRDefault="00EB7F05" w:rsidP="00EB7F05">
      <w:pPr>
        <w:pStyle w:val="Akapitzlist"/>
        <w:numPr>
          <w:ilvl w:val="0"/>
          <w:numId w:val="28"/>
        </w:numPr>
      </w:pPr>
      <w:proofErr w:type="spellStart"/>
      <w:r>
        <w:t>user_logout</w:t>
      </w:r>
      <w:proofErr w:type="spellEnd"/>
      <w:r>
        <w:t>(</w:t>
      </w:r>
      <w:proofErr w:type="spellStart"/>
      <w:r>
        <w:t>request</w:t>
      </w:r>
      <w:proofErr w:type="spellEnd"/>
      <w:r>
        <w:t>):</w:t>
      </w:r>
    </w:p>
    <w:p w14:paraId="4AB6CCD2" w14:textId="77777777" w:rsidR="00EB7F05" w:rsidRDefault="00EB7F05" w:rsidP="00EB7F05"/>
    <w:p w14:paraId="61DC7B63" w14:textId="77777777" w:rsidR="00EB7F05" w:rsidRDefault="00EB7F05" w:rsidP="00EB7F05">
      <w:r>
        <w:t xml:space="preserve">Ten widok obsługuje funkcjonalność </w:t>
      </w:r>
      <w:proofErr w:type="spellStart"/>
      <w:r>
        <w:t>wylogowywania</w:t>
      </w:r>
      <w:proofErr w:type="spellEnd"/>
      <w:r>
        <w:t xml:space="preserve">. Wywołuje funkcję </w:t>
      </w:r>
      <w:proofErr w:type="spellStart"/>
      <w:r>
        <w:t>logout</w:t>
      </w:r>
      <w:proofErr w:type="spellEnd"/>
      <w:r>
        <w:t xml:space="preserve">() dostarczoną przez </w:t>
      </w:r>
      <w:proofErr w:type="spellStart"/>
      <w:r>
        <w:t>Django</w:t>
      </w:r>
      <w:proofErr w:type="spellEnd"/>
      <w:r>
        <w:t>, aby wylogować użytkownika, a następnie przekierowuje go do strony logowania.</w:t>
      </w:r>
    </w:p>
    <w:p w14:paraId="627682C5" w14:textId="77777777" w:rsidR="00EB7F05" w:rsidRDefault="00EB7F05" w:rsidP="00EB7F05">
      <w:r>
        <w:t xml:space="preserve">Kod zawiera również instrukcje importu różnych modułów i formularzy </w:t>
      </w:r>
      <w:proofErr w:type="spellStart"/>
      <w:r>
        <w:t>Django</w:t>
      </w:r>
      <w:proofErr w:type="spellEnd"/>
      <w:r>
        <w:t xml:space="preserve"> (</w:t>
      </w:r>
      <w:proofErr w:type="spellStart"/>
      <w:r>
        <w:t>render</w:t>
      </w:r>
      <w:proofErr w:type="spellEnd"/>
      <w:r>
        <w:t xml:space="preserve">, </w:t>
      </w:r>
      <w:proofErr w:type="spellStart"/>
      <w:r>
        <w:t>redirect</w:t>
      </w:r>
      <w:proofErr w:type="spellEnd"/>
      <w:r>
        <w:t xml:space="preserve">, </w:t>
      </w:r>
      <w:proofErr w:type="spellStart"/>
      <w:r>
        <w:t>authenticate</w:t>
      </w:r>
      <w:proofErr w:type="spellEnd"/>
      <w:r>
        <w:t xml:space="preserve">, login, </w:t>
      </w:r>
      <w:proofErr w:type="spellStart"/>
      <w:r>
        <w:t>logout</w:t>
      </w:r>
      <w:proofErr w:type="spellEnd"/>
      <w:r>
        <w:t xml:space="preserve">, </w:t>
      </w:r>
      <w:proofErr w:type="spellStart"/>
      <w:r>
        <w:t>UserCreationForm</w:t>
      </w:r>
      <w:proofErr w:type="spellEnd"/>
      <w:r>
        <w:t xml:space="preserve"> i </w:t>
      </w:r>
      <w:proofErr w:type="spellStart"/>
      <w:r>
        <w:t>LoginForm</w:t>
      </w:r>
      <w:proofErr w:type="spellEnd"/>
      <w:r>
        <w:t>). Importy te są niezbędne do poprawnego działania widoków.</w:t>
      </w:r>
    </w:p>
    <w:p w14:paraId="7783986E" w14:textId="77777777" w:rsidR="00EB7F05" w:rsidRDefault="00EB7F05" w:rsidP="00EB7F05"/>
    <w:p w14:paraId="6CAC70DD" w14:textId="0E7B9E23" w:rsidR="00E35CC3" w:rsidRPr="00E35CC3" w:rsidRDefault="00EB7F05" w:rsidP="00EB7F05">
      <w:r>
        <w:lastRenderedPageBreak/>
        <w:t xml:space="preserve">Ogólnie rzecz biorąc, ten kod przedstawia podstawową implementację funkcji rejestracji, logowania i </w:t>
      </w:r>
      <w:proofErr w:type="spellStart"/>
      <w:r>
        <w:t>wylogowywania</w:t>
      </w:r>
      <w:proofErr w:type="spellEnd"/>
      <w:r>
        <w:t xml:space="preserve"> użytkowników przy użyciu </w:t>
      </w:r>
      <w:proofErr w:type="spellStart"/>
      <w:r>
        <w:t>Django</w:t>
      </w:r>
      <w:proofErr w:type="spellEnd"/>
      <w:r>
        <w:t xml:space="preserve">, wraz z odpowiednimi formularzami. Możesz zintegrować te widoki w swoim projekcie </w:t>
      </w:r>
      <w:proofErr w:type="spellStart"/>
      <w:r>
        <w:t>Django</w:t>
      </w:r>
      <w:proofErr w:type="spellEnd"/>
      <w:r>
        <w:t>, aby umożliwić uwierzytelnianie użytkowników i zarządzanie kontami.</w:t>
      </w:r>
    </w:p>
    <w:p w14:paraId="483D1969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django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7816DB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shortcuts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redirect</w:t>
      </w:r>
      <w:proofErr w:type="spellEnd"/>
    </w:p>
    <w:p w14:paraId="6B04BA1E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django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7816DB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contrib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7816DB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auth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authenticate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login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logout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</w:p>
    <w:p w14:paraId="2F64FD19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.</w:t>
      </w:r>
      <w:proofErr w:type="spellStart"/>
      <w:r w:rsidRPr="007816DB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UserCreationForm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LoginForm</w:t>
      </w:r>
      <w:proofErr w:type="spellEnd"/>
    </w:p>
    <w:p w14:paraId="504E66A6" w14:textId="77777777" w:rsidR="007816DB" w:rsidRPr="007816DB" w:rsidRDefault="007816DB" w:rsidP="007816D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6AC4BB7B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</w:t>
      </w:r>
      <w:proofErr w:type="spellStart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Create</w:t>
      </w:r>
      <w:proofErr w:type="spellEnd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your</w:t>
      </w:r>
      <w:proofErr w:type="spellEnd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views</w:t>
      </w:r>
      <w:proofErr w:type="spellEnd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here</w:t>
      </w:r>
      <w:proofErr w:type="spellEnd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.</w:t>
      </w:r>
    </w:p>
    <w:p w14:paraId="18593AF9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Home </w:t>
      </w:r>
      <w:proofErr w:type="spellStart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page</w:t>
      </w:r>
      <w:proofErr w:type="spellEnd"/>
    </w:p>
    <w:p w14:paraId="32381B7B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def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index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2D82F9ED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'index.html'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14BAD470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5E749045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</w:t>
      </w:r>
      <w:proofErr w:type="spellStart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signup</w:t>
      </w:r>
      <w:proofErr w:type="spellEnd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page</w:t>
      </w:r>
      <w:proofErr w:type="spellEnd"/>
    </w:p>
    <w:p w14:paraId="38CFA120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def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user_signup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10651E59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.method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==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'POST'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:</w:t>
      </w:r>
    </w:p>
    <w:p w14:paraId="1249E805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UserCreationForm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.POST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3856B752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proofErr w:type="spellStart"/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is_valid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():</w:t>
      </w:r>
    </w:p>
    <w:p w14:paraId="71C3A4C5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save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</w:t>
      </w:r>
    </w:p>
    <w:p w14:paraId="79950D8D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</w:t>
      </w:r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redirect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'login'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6635E151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else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:</w:t>
      </w:r>
    </w:p>
    <w:p w14:paraId="3C11CD72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UserCreationForm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</w:t>
      </w:r>
    </w:p>
    <w:p w14:paraId="12037345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'signup.html'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, {</w:t>
      </w:r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'form'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: </w:t>
      </w:r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})</w:t>
      </w:r>
    </w:p>
    <w:p w14:paraId="2969E447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5E6732D6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login </w:t>
      </w:r>
      <w:proofErr w:type="spellStart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page</w:t>
      </w:r>
      <w:proofErr w:type="spellEnd"/>
    </w:p>
    <w:p w14:paraId="38161AAD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def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user_login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430A3E02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.method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==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'POST'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:</w:t>
      </w:r>
    </w:p>
    <w:p w14:paraId="7AF9A06D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LoginForm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.POST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558C5D4C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proofErr w:type="spellStart"/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.is_valid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():</w:t>
      </w:r>
    </w:p>
    <w:p w14:paraId="04E41570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username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.cleaned_data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[</w:t>
      </w:r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username</w:t>
      </w:r>
      <w:proofErr w:type="spellEnd"/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]</w:t>
      </w:r>
    </w:p>
    <w:p w14:paraId="3D172196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password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.cleaned_data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[</w:t>
      </w:r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password</w:t>
      </w:r>
      <w:proofErr w:type="spellEnd"/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]</w:t>
      </w:r>
    </w:p>
    <w:p w14:paraId="3B703E4D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user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authenticate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username</w:t>
      </w:r>
      <w:proofErr w:type="spellEnd"/>
      <w:r w:rsidRPr="007816D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username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password</w:t>
      </w:r>
      <w:proofErr w:type="spellEnd"/>
      <w:r w:rsidRPr="007816D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password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5C12DC66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</w:t>
      </w:r>
      <w:proofErr w:type="spellStart"/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if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user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:</w:t>
      </w:r>
    </w:p>
    <w:p w14:paraId="5A9E1962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    </w:t>
      </w:r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login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user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    </w:t>
      </w:r>
    </w:p>
    <w:p w14:paraId="7E40A6C1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    </w:t>
      </w:r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redirect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home</w:t>
      </w:r>
      <w:proofErr w:type="spellEnd"/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114A385F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else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:</w:t>
      </w:r>
    </w:p>
    <w:p w14:paraId="67614A88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7816D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LoginForm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</w:t>
      </w:r>
    </w:p>
    <w:p w14:paraId="1A754230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'login.html'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, {</w:t>
      </w:r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'form'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: </w:t>
      </w:r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})</w:t>
      </w:r>
    </w:p>
    <w:p w14:paraId="1F78EBCE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7CFAF26F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</w:t>
      </w:r>
      <w:proofErr w:type="spellStart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logout</w:t>
      </w:r>
      <w:proofErr w:type="spellEnd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page</w:t>
      </w:r>
      <w:proofErr w:type="spellEnd"/>
    </w:p>
    <w:p w14:paraId="423379CB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def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user_logout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4BD4491F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logout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7816D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2A060514" w14:textId="77777777" w:rsidR="007816DB" w:rsidRPr="007816DB" w:rsidRDefault="007816DB" w:rsidP="007816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7816DB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7816D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redirect</w:t>
      </w:r>
      <w:proofErr w:type="spellEnd"/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7816D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'login'</w:t>
      </w:r>
      <w:r w:rsidRPr="007816D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16ADC1AF" w14:textId="17E377A0" w:rsidR="004C7502" w:rsidRDefault="004C7502" w:rsidP="004C7502"/>
    <w:p w14:paraId="54D18051" w14:textId="77777777" w:rsidR="004C7502" w:rsidRDefault="004C7502" w:rsidP="004C7502"/>
    <w:p w14:paraId="6C5D4F62" w14:textId="08EA60C0" w:rsidR="004C7502" w:rsidRDefault="00422A74" w:rsidP="00422A74">
      <w:pPr>
        <w:pStyle w:val="Nagwek2"/>
      </w:pPr>
      <w:bookmarkStart w:id="23" w:name="_Toc153878125"/>
      <w:proofErr w:type="spellStart"/>
      <w:r>
        <w:t>Forms</w:t>
      </w:r>
      <w:bookmarkEnd w:id="23"/>
      <w:proofErr w:type="spellEnd"/>
    </w:p>
    <w:p w14:paraId="313C8DFD" w14:textId="77777777" w:rsidR="00033DA0" w:rsidRDefault="00033DA0" w:rsidP="00422A74">
      <w:r>
        <w:t xml:space="preserve">Tworzymy plik forms.py w katalogu </w:t>
      </w:r>
      <w:proofErr w:type="spellStart"/>
      <w:r>
        <w:t>users</w:t>
      </w:r>
      <w:proofErr w:type="spellEnd"/>
      <w:r>
        <w:t>.</w:t>
      </w:r>
    </w:p>
    <w:p w14:paraId="132E48F6" w14:textId="77777777" w:rsidR="00033DA0" w:rsidRDefault="00033DA0" w:rsidP="00422A74">
      <w:r w:rsidRPr="00033DA0">
        <w:rPr>
          <w:noProof/>
        </w:rPr>
        <w:lastRenderedPageBreak/>
        <w:drawing>
          <wp:inline distT="0" distB="0" distL="0" distR="0" wp14:anchorId="07BB6B85" wp14:editId="3C1878C6">
            <wp:extent cx="1505160" cy="2343477"/>
            <wp:effectExtent l="0" t="0" r="0" b="0"/>
            <wp:docPr id="412613163" name="Picture 412613163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13163" name="Obraz 1" descr="Obraz zawierający tekst, zrzut ekranu, Czcionka, num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8BC6" w14:textId="77777777" w:rsidR="004019F3" w:rsidRDefault="004019F3" w:rsidP="00422A74"/>
    <w:p w14:paraId="445C522B" w14:textId="77777777" w:rsidR="004019F3" w:rsidRDefault="004019F3" w:rsidP="00422A74"/>
    <w:p w14:paraId="1D722DD8" w14:textId="77777777" w:rsidR="004019F3" w:rsidRPr="004019F3" w:rsidRDefault="004019F3" w:rsidP="004019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4019F3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django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4019F3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</w:p>
    <w:p w14:paraId="40556D44" w14:textId="77777777" w:rsidR="004019F3" w:rsidRPr="004019F3" w:rsidRDefault="004019F3" w:rsidP="004019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4019F3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django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contrib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auth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4019F3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UserCreationForm</w:t>
      </w:r>
      <w:proofErr w:type="spellEnd"/>
    </w:p>
    <w:p w14:paraId="284DB394" w14:textId="77777777" w:rsidR="004019F3" w:rsidRPr="004019F3" w:rsidRDefault="004019F3" w:rsidP="004019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4019F3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django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contrib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auth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models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4019F3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User</w:t>
      </w:r>
    </w:p>
    <w:p w14:paraId="47EF017E" w14:textId="77777777" w:rsidR="004019F3" w:rsidRPr="004019F3" w:rsidRDefault="004019F3" w:rsidP="004019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3719189D" w14:textId="77777777" w:rsidR="004019F3" w:rsidRPr="004019F3" w:rsidRDefault="004019F3" w:rsidP="004019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proofErr w:type="spellStart"/>
      <w:r w:rsidRPr="004019F3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class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SignupForm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UserCreationForm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58D210B5" w14:textId="77777777" w:rsidR="004019F3" w:rsidRPr="004019F3" w:rsidRDefault="004019F3" w:rsidP="004019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4019F3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class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Meta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:</w:t>
      </w:r>
    </w:p>
    <w:p w14:paraId="0DD7C926" w14:textId="77777777" w:rsidR="004019F3" w:rsidRPr="004019F3" w:rsidRDefault="004019F3" w:rsidP="004019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4019F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model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4019F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User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</w:p>
    <w:p w14:paraId="2A4C5EAB" w14:textId="77777777" w:rsidR="004019F3" w:rsidRPr="004019F3" w:rsidRDefault="004019F3" w:rsidP="004019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proofErr w:type="spellStart"/>
      <w:r w:rsidRPr="004019F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fields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4019F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[</w:t>
      </w:r>
      <w:r w:rsidRPr="004019F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4019F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username</w:t>
      </w:r>
      <w:proofErr w:type="spellEnd"/>
      <w:r w:rsidRPr="004019F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4019F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'password1'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4019F3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'password2'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]</w:t>
      </w:r>
    </w:p>
    <w:p w14:paraId="4ED891DF" w14:textId="77777777" w:rsidR="004019F3" w:rsidRPr="004019F3" w:rsidRDefault="004019F3" w:rsidP="004019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65610A5A" w14:textId="77777777" w:rsidR="004019F3" w:rsidRPr="004019F3" w:rsidRDefault="004019F3" w:rsidP="004019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proofErr w:type="spellStart"/>
      <w:r w:rsidRPr="004019F3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class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LoginForm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56D6FF94" w14:textId="77777777" w:rsidR="004019F3" w:rsidRPr="004019F3" w:rsidRDefault="004019F3" w:rsidP="004019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4019F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username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4019F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CharField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</w:t>
      </w:r>
    </w:p>
    <w:p w14:paraId="1117A54A" w14:textId="77777777" w:rsidR="004019F3" w:rsidRPr="004019F3" w:rsidRDefault="004019F3" w:rsidP="004019F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4019F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password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4019F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CharField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4019F3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widget</w:t>
      </w:r>
      <w:proofErr w:type="spellEnd"/>
      <w:r w:rsidRPr="004019F3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proofErr w:type="spellStart"/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4019F3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PasswordInput</w:t>
      </w:r>
      <w:proofErr w:type="spellEnd"/>
      <w:r w:rsidRPr="004019F3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1F9B64F5" w14:textId="7ED44145" w:rsidR="009833CE" w:rsidRDefault="00033DA0" w:rsidP="009833CE">
      <w:r>
        <w:br/>
      </w:r>
      <w:r w:rsidR="009833CE">
        <w:t xml:space="preserve">Fragment kodu, przedstawia moduł formularzy w </w:t>
      </w:r>
      <w:proofErr w:type="spellStart"/>
      <w:r w:rsidR="009833CE">
        <w:t>Django</w:t>
      </w:r>
      <w:proofErr w:type="spellEnd"/>
      <w:r w:rsidR="009833CE">
        <w:t xml:space="preserve">, który definiuje dwie formularze: </w:t>
      </w:r>
      <w:proofErr w:type="spellStart"/>
      <w:r w:rsidR="009833CE">
        <w:t>SignupForm</w:t>
      </w:r>
      <w:proofErr w:type="spellEnd"/>
      <w:r w:rsidR="009833CE">
        <w:t xml:space="preserve"> i </w:t>
      </w:r>
      <w:proofErr w:type="spellStart"/>
      <w:r w:rsidR="009833CE">
        <w:t>LoginForm</w:t>
      </w:r>
      <w:proofErr w:type="spellEnd"/>
      <w:r w:rsidR="009833CE">
        <w:t xml:space="preserve">. Te formularze są wykorzystywane do funkcji rejestracji i logowania użytkownika w aplikacji </w:t>
      </w:r>
      <w:proofErr w:type="spellStart"/>
      <w:r w:rsidR="009833CE">
        <w:t>Django</w:t>
      </w:r>
      <w:proofErr w:type="spellEnd"/>
      <w:r w:rsidR="009833CE">
        <w:t>.</w:t>
      </w:r>
    </w:p>
    <w:p w14:paraId="277CDE1A" w14:textId="77777777" w:rsidR="009833CE" w:rsidRDefault="009833CE" w:rsidP="009833CE"/>
    <w:p w14:paraId="7C614FC7" w14:textId="646B71F5" w:rsidR="009833CE" w:rsidRDefault="009833CE" w:rsidP="00206CC6">
      <w:pPr>
        <w:pStyle w:val="Akapitzlist"/>
        <w:numPr>
          <w:ilvl w:val="0"/>
          <w:numId w:val="29"/>
        </w:numPr>
      </w:pPr>
      <w:proofErr w:type="spellStart"/>
      <w:r>
        <w:t>SignupForm</w:t>
      </w:r>
      <w:proofErr w:type="spellEnd"/>
      <w:r>
        <w:t>:</w:t>
      </w:r>
    </w:p>
    <w:p w14:paraId="3C3E784F" w14:textId="77777777" w:rsidR="009833CE" w:rsidRDefault="009833CE" w:rsidP="009833CE"/>
    <w:p w14:paraId="439A41A5" w14:textId="77777777" w:rsidR="009833CE" w:rsidRDefault="009833CE" w:rsidP="009833CE">
      <w:r>
        <w:t xml:space="preserve">Dziedziczy po </w:t>
      </w:r>
      <w:proofErr w:type="spellStart"/>
      <w:r>
        <w:t>UserCreationForm</w:t>
      </w:r>
      <w:proofErr w:type="spellEnd"/>
      <w:r>
        <w:t xml:space="preserve">, wbudowanym formularzu </w:t>
      </w:r>
      <w:proofErr w:type="spellStart"/>
      <w:r>
        <w:t>Django</w:t>
      </w:r>
      <w:proofErr w:type="spellEnd"/>
      <w:r>
        <w:t xml:space="preserve"> przeznaczonym specjalnie do rejestracji użytkownika.</w:t>
      </w:r>
    </w:p>
    <w:p w14:paraId="0FD533B5" w14:textId="77777777" w:rsidR="009833CE" w:rsidRDefault="009833CE" w:rsidP="009833CE">
      <w:proofErr w:type="spellStart"/>
      <w:r>
        <w:t>UserCreationForm</w:t>
      </w:r>
      <w:proofErr w:type="spellEnd"/>
      <w:r>
        <w:t xml:space="preserve"> dostarcza pola dla nazwy użytkownika (</w:t>
      </w:r>
      <w:proofErr w:type="spellStart"/>
      <w:r>
        <w:t>username</w:t>
      </w:r>
      <w:proofErr w:type="spellEnd"/>
      <w:r>
        <w:t>), hasła (password1), oraz potwierdzenia hasła (password2).</w:t>
      </w:r>
    </w:p>
    <w:p w14:paraId="012D554A" w14:textId="77777777" w:rsidR="009833CE" w:rsidRDefault="009833CE" w:rsidP="009833CE">
      <w:r>
        <w:t xml:space="preserve">Klasa Meta określa model do użycia, którym jest domyślny model użytkownika </w:t>
      </w:r>
      <w:proofErr w:type="spellStart"/>
      <w:r>
        <w:t>Django</w:t>
      </w:r>
      <w:proofErr w:type="spellEnd"/>
      <w:r>
        <w:t xml:space="preserve">, importowany z </w:t>
      </w:r>
      <w:proofErr w:type="spellStart"/>
      <w:r>
        <w:t>django.contrib.auth.models</w:t>
      </w:r>
      <w:proofErr w:type="spellEnd"/>
      <w:r>
        <w:t>.</w:t>
      </w:r>
    </w:p>
    <w:p w14:paraId="432DA3A4" w14:textId="77777777" w:rsidR="009833CE" w:rsidRDefault="009833CE" w:rsidP="009833CE">
      <w:r>
        <w:t xml:space="preserve">Atrybut </w:t>
      </w:r>
      <w:proofErr w:type="spellStart"/>
      <w:r>
        <w:t>fields</w:t>
      </w:r>
      <w:proofErr w:type="spellEnd"/>
      <w:r>
        <w:t xml:space="preserve"> wymienia pola, które powinny być uwzględnione w formularzu, a mianowicie '</w:t>
      </w:r>
      <w:proofErr w:type="spellStart"/>
      <w:r>
        <w:t>username</w:t>
      </w:r>
      <w:proofErr w:type="spellEnd"/>
      <w:r>
        <w:t>', 'password1' i 'password2'.</w:t>
      </w:r>
    </w:p>
    <w:p w14:paraId="79EBDB33" w14:textId="77777777" w:rsidR="00206CC6" w:rsidRDefault="00206CC6" w:rsidP="009833CE"/>
    <w:p w14:paraId="48EBA76A" w14:textId="088F7405" w:rsidR="009833CE" w:rsidRDefault="009833CE" w:rsidP="00206CC6">
      <w:pPr>
        <w:pStyle w:val="Akapitzlist"/>
        <w:numPr>
          <w:ilvl w:val="0"/>
          <w:numId w:val="29"/>
        </w:numPr>
      </w:pPr>
      <w:proofErr w:type="spellStart"/>
      <w:r>
        <w:t>LoginForm</w:t>
      </w:r>
      <w:proofErr w:type="spellEnd"/>
      <w:r>
        <w:t>:</w:t>
      </w:r>
    </w:p>
    <w:p w14:paraId="138274D6" w14:textId="77777777" w:rsidR="009833CE" w:rsidRDefault="009833CE" w:rsidP="009833CE"/>
    <w:p w14:paraId="0EC8FBBB" w14:textId="77777777" w:rsidR="009833CE" w:rsidRDefault="009833CE" w:rsidP="009833CE">
      <w:r>
        <w:t xml:space="preserve">Standardowy formularz </w:t>
      </w:r>
      <w:proofErr w:type="spellStart"/>
      <w:r>
        <w:t>Django</w:t>
      </w:r>
      <w:proofErr w:type="spellEnd"/>
      <w:r>
        <w:t xml:space="preserve"> używany do logowania użytkownika.</w:t>
      </w:r>
    </w:p>
    <w:p w14:paraId="4F6DDB12" w14:textId="77777777" w:rsidR="009833CE" w:rsidRDefault="009833CE" w:rsidP="009833CE">
      <w:r>
        <w:t xml:space="preserve">Nie dziedziczy bezpośrednio po żadnej konkretnej klasie formularza </w:t>
      </w:r>
      <w:proofErr w:type="spellStart"/>
      <w:r>
        <w:t>Django</w:t>
      </w:r>
      <w:proofErr w:type="spellEnd"/>
      <w:r>
        <w:t>.</w:t>
      </w:r>
    </w:p>
    <w:p w14:paraId="447A2CD6" w14:textId="77777777" w:rsidR="009833CE" w:rsidRDefault="009833CE" w:rsidP="009833CE">
      <w:r>
        <w:t>Definiuje dwa pola, '</w:t>
      </w:r>
      <w:proofErr w:type="spellStart"/>
      <w:r>
        <w:t>username</w:t>
      </w:r>
      <w:proofErr w:type="spellEnd"/>
      <w:r>
        <w:t>' i '</w:t>
      </w:r>
      <w:proofErr w:type="spellStart"/>
      <w:r>
        <w:t>password</w:t>
      </w:r>
      <w:proofErr w:type="spellEnd"/>
      <w:r>
        <w:t xml:space="preserve">', za pomocą metody </w:t>
      </w:r>
      <w:proofErr w:type="spellStart"/>
      <w:r>
        <w:t>forms.CharField</w:t>
      </w:r>
      <w:proofErr w:type="spellEnd"/>
      <w:r>
        <w:t>().</w:t>
      </w:r>
    </w:p>
    <w:p w14:paraId="1E16EBC8" w14:textId="77777777" w:rsidR="009833CE" w:rsidRDefault="009833CE" w:rsidP="009833CE">
      <w:r>
        <w:t>Pole '</w:t>
      </w:r>
      <w:proofErr w:type="spellStart"/>
      <w:r>
        <w:t>password</w:t>
      </w:r>
      <w:proofErr w:type="spellEnd"/>
      <w:r>
        <w:t xml:space="preserve">' jest </w:t>
      </w:r>
      <w:proofErr w:type="spellStart"/>
      <w:r>
        <w:t>renderowane</w:t>
      </w:r>
      <w:proofErr w:type="spellEnd"/>
      <w:r>
        <w:t xml:space="preserve"> jako pole wprowadzania hasła dzięki argumentowi </w:t>
      </w:r>
      <w:proofErr w:type="spellStart"/>
      <w:r>
        <w:t>widget</w:t>
      </w:r>
      <w:proofErr w:type="spellEnd"/>
      <w:r>
        <w:t>=</w:t>
      </w:r>
      <w:proofErr w:type="spellStart"/>
      <w:r>
        <w:t>forms.PasswordInput</w:t>
      </w:r>
      <w:proofErr w:type="spellEnd"/>
      <w:r>
        <w:t>.</w:t>
      </w:r>
    </w:p>
    <w:p w14:paraId="0203BEC3" w14:textId="77777777" w:rsidR="00206CC6" w:rsidRDefault="00206CC6" w:rsidP="009833CE"/>
    <w:p w14:paraId="0E121597" w14:textId="7060098E" w:rsidR="00422A74" w:rsidRPr="00422A74" w:rsidRDefault="009833CE" w:rsidP="009833CE">
      <w:r>
        <w:lastRenderedPageBreak/>
        <w:t xml:space="preserve">Te formularze mogą być wykorzystane w widokach </w:t>
      </w:r>
      <w:proofErr w:type="spellStart"/>
      <w:r>
        <w:t>Django</w:t>
      </w:r>
      <w:proofErr w:type="spellEnd"/>
      <w:r>
        <w:t xml:space="preserve"> do obsługi procesów rejestracji i uwierzytelniania użytkownika. Zapewniają one wygodny sposób generowania formularzy HTML z odpowiednimi polami i walidacją.</w:t>
      </w:r>
    </w:p>
    <w:p w14:paraId="75DF17CA" w14:textId="77777777" w:rsidR="004C7502" w:rsidRDefault="004C7502" w:rsidP="004C7502"/>
    <w:p w14:paraId="761B00B3" w14:textId="71F93FD5" w:rsidR="00394AFE" w:rsidRDefault="00394AFE" w:rsidP="00394AFE">
      <w:pPr>
        <w:pStyle w:val="Nagwek2"/>
      </w:pPr>
      <w:bookmarkStart w:id="24" w:name="_Toc153878126"/>
      <w:r>
        <w:t>Templates</w:t>
      </w:r>
      <w:bookmarkEnd w:id="24"/>
    </w:p>
    <w:p w14:paraId="66DFBA19" w14:textId="77777777" w:rsidR="007A7B4F" w:rsidRDefault="00394AFE" w:rsidP="007A7B4F">
      <w:r>
        <w:t xml:space="preserve">Tworzymy </w:t>
      </w:r>
      <w:r w:rsidR="007A7B4F">
        <w:t>ścieżkę:</w:t>
      </w:r>
    </w:p>
    <w:p w14:paraId="200742CB" w14:textId="77777777" w:rsidR="007A7B4F" w:rsidRDefault="007A7B4F" w:rsidP="007A7B4F"/>
    <w:p w14:paraId="766C21F3" w14:textId="3B55D52C" w:rsidR="007A7B4F" w:rsidRDefault="007A7B4F" w:rsidP="007A7B4F">
      <w:pPr>
        <w:jc w:val="center"/>
        <w:rPr>
          <w:b/>
          <w:bCs/>
        </w:rPr>
      </w:pPr>
      <w:r>
        <w:t xml:space="preserve"> </w:t>
      </w:r>
      <w:r w:rsidRPr="006C663E">
        <w:rPr>
          <w:b/>
          <w:bCs/>
        </w:rPr>
        <w:t>calendarium/</w:t>
      </w:r>
      <w:proofErr w:type="spellStart"/>
      <w:r w:rsidRPr="006C663E">
        <w:rPr>
          <w:b/>
          <w:bCs/>
        </w:rPr>
        <w:t>users</w:t>
      </w:r>
      <w:proofErr w:type="spellEnd"/>
      <w:r w:rsidRPr="006C663E">
        <w:rPr>
          <w:b/>
          <w:bCs/>
        </w:rPr>
        <w:t>/</w:t>
      </w:r>
      <w:proofErr w:type="spellStart"/>
      <w:r w:rsidRPr="006C663E">
        <w:rPr>
          <w:b/>
          <w:bCs/>
        </w:rPr>
        <w:t>templates</w:t>
      </w:r>
      <w:proofErr w:type="spellEnd"/>
      <w:r w:rsidRPr="006C663E">
        <w:rPr>
          <w:b/>
          <w:bCs/>
        </w:rPr>
        <w:t>/</w:t>
      </w:r>
      <w:proofErr w:type="spellStart"/>
      <w:r w:rsidRPr="006C663E">
        <w:rPr>
          <w:b/>
          <w:bCs/>
        </w:rPr>
        <w:t>users</w:t>
      </w:r>
      <w:proofErr w:type="spellEnd"/>
      <w:r w:rsidRPr="006C663E">
        <w:rPr>
          <w:b/>
          <w:bCs/>
        </w:rPr>
        <w:t>/dowolny_plik.html</w:t>
      </w:r>
    </w:p>
    <w:p w14:paraId="4E5496CA" w14:textId="2D5F4E01" w:rsidR="004C7502" w:rsidRDefault="004C7502" w:rsidP="004C7502"/>
    <w:p w14:paraId="3DCF01E3" w14:textId="6A9151AA" w:rsidR="004C7502" w:rsidRDefault="00745AB6" w:rsidP="004C7502">
      <w:r>
        <w:t xml:space="preserve">Do odpowiedniej obsługi tworzymy pliki </w:t>
      </w:r>
      <w:proofErr w:type="spellStart"/>
      <w:r>
        <w:t>html</w:t>
      </w:r>
      <w:proofErr w:type="spellEnd"/>
      <w:r>
        <w:t>:</w:t>
      </w:r>
    </w:p>
    <w:p w14:paraId="251AFE72" w14:textId="1C772BE7" w:rsidR="00745AB6" w:rsidRDefault="00745AB6" w:rsidP="004C7502">
      <w:r w:rsidRPr="00745AB6">
        <w:rPr>
          <w:noProof/>
        </w:rPr>
        <w:drawing>
          <wp:inline distT="0" distB="0" distL="0" distR="0" wp14:anchorId="22DC01E4" wp14:editId="6D41562A">
            <wp:extent cx="1409897" cy="1495634"/>
            <wp:effectExtent l="0" t="0" r="0" b="9525"/>
            <wp:docPr id="1243017880" name="Picture 1243017880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17880" name="Obraz 1" descr="Obraz zawierający tekst, Czcionka, zrzut ekranu, numer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FD07" w14:textId="19FA9FF9" w:rsidR="00745AB6" w:rsidRDefault="00745AB6" w:rsidP="00745AB6">
      <w:pPr>
        <w:pStyle w:val="Nagwek3"/>
      </w:pPr>
      <w:bookmarkStart w:id="25" w:name="_Toc153878127"/>
      <w:r>
        <w:t>Index.html</w:t>
      </w:r>
      <w:bookmarkEnd w:id="25"/>
    </w:p>
    <w:p w14:paraId="37DEACB0" w14:textId="77777777" w:rsidR="00615DE8" w:rsidRPr="00615DE8" w:rsidRDefault="00615DE8" w:rsidP="00615D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if</w:t>
      </w:r>
      <w:proofErr w:type="spellEnd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request.user.is_authenticated</w:t>
      </w:r>
      <w:proofErr w:type="spellEnd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7493A1B1" w14:textId="77777777" w:rsidR="00615DE8" w:rsidRPr="00615DE8" w:rsidRDefault="00615DE8" w:rsidP="00615D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615DE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{{ </w:t>
      </w:r>
      <w:proofErr w:type="spellStart"/>
      <w:r w:rsidRPr="00615DE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15DE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user</w:t>
      </w: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15DE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username</w:t>
      </w:r>
      <w:proofErr w:type="spellEnd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}}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615DE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p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5EAF079F" w14:textId="77777777" w:rsidR="00615DE8" w:rsidRPr="00615DE8" w:rsidRDefault="00615DE8" w:rsidP="00615D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615DE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15DE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"{% </w:t>
      </w:r>
      <w:proofErr w:type="spellStart"/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url</w:t>
      </w:r>
      <w:proofErr w:type="spellEnd"/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'</w:t>
      </w:r>
      <w:proofErr w:type="spellStart"/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logout</w:t>
      </w:r>
      <w:proofErr w:type="spellEnd"/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 %}"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Logout</w:t>
      </w:r>
      <w:proofErr w:type="spellEnd"/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615DE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7BC45692" w14:textId="77777777" w:rsidR="00615DE8" w:rsidRPr="00615DE8" w:rsidRDefault="00615DE8" w:rsidP="00615D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else</w:t>
      </w:r>
      <w:proofErr w:type="spellEnd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363A09E3" w14:textId="77777777" w:rsidR="00615DE8" w:rsidRPr="00615DE8" w:rsidRDefault="00615DE8" w:rsidP="00615D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615DE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15DE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"{% </w:t>
      </w:r>
      <w:proofErr w:type="spellStart"/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url</w:t>
      </w:r>
      <w:proofErr w:type="spellEnd"/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'login' %}"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Login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615DE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6B9A2433" w14:textId="77777777" w:rsidR="00615DE8" w:rsidRPr="00615DE8" w:rsidRDefault="00615DE8" w:rsidP="00615D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615DE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15DE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"{% </w:t>
      </w:r>
      <w:proofErr w:type="spellStart"/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url</w:t>
      </w:r>
      <w:proofErr w:type="spellEnd"/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'</w:t>
      </w:r>
      <w:proofErr w:type="spellStart"/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signup</w:t>
      </w:r>
      <w:proofErr w:type="spellEnd"/>
      <w:r w:rsidRPr="00615DE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 %}"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Signup</w:t>
      </w:r>
      <w:proofErr w:type="spellEnd"/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615DE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136BB775" w14:textId="77777777" w:rsidR="00615DE8" w:rsidRPr="00615DE8" w:rsidRDefault="00615DE8" w:rsidP="00615D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endif</w:t>
      </w:r>
      <w:proofErr w:type="spellEnd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2669D1F5" w14:textId="77777777" w:rsidR="00615DE8" w:rsidRPr="00615DE8" w:rsidRDefault="00615DE8" w:rsidP="00615D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44A85E4C" w14:textId="77777777" w:rsidR="00615DE8" w:rsidRDefault="00615DE8" w:rsidP="00615D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</w:pP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615DE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h1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Welcome</w:t>
      </w:r>
      <w:proofErr w:type="spellEnd"/>
      <w:r w:rsidRPr="00615DE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!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615DE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h1</w:t>
      </w:r>
      <w:r w:rsidRPr="00615DE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23C70282" w14:textId="77777777" w:rsidR="0093024E" w:rsidRPr="00615DE8" w:rsidRDefault="0093024E" w:rsidP="00615DE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1135B521" w14:textId="606F34CA" w:rsidR="00615DE8" w:rsidRDefault="00615DE8" w:rsidP="00615DE8">
      <w:r>
        <w:t xml:space="preserve">Podstawowy interfejs </w:t>
      </w:r>
      <w:r w:rsidR="0093024E">
        <w:t>strony startowej</w:t>
      </w:r>
      <w:r>
        <w:t>:</w:t>
      </w:r>
    </w:p>
    <w:p w14:paraId="5A0AFA0F" w14:textId="477EC4E3" w:rsidR="00615DE8" w:rsidRDefault="0093024E" w:rsidP="00615DE8">
      <w:r w:rsidRPr="0093024E">
        <w:rPr>
          <w:noProof/>
        </w:rPr>
        <w:drawing>
          <wp:inline distT="0" distB="0" distL="0" distR="0" wp14:anchorId="65541586" wp14:editId="65CAA672">
            <wp:extent cx="2343477" cy="1209844"/>
            <wp:effectExtent l="0" t="0" r="0" b="9525"/>
            <wp:docPr id="1690734816" name="Picture 1690734816" descr="Obraz zawierający tekst, zrzut ekranu, Czcionk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34816" name="Obraz 1" descr="Obraz zawierający tekst, zrzut ekranu, Czcionka, biał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FFD8" w14:textId="239CC6D9" w:rsidR="0093024E" w:rsidRDefault="0093024E" w:rsidP="0093024E">
      <w:pPr>
        <w:pStyle w:val="Nagwek3"/>
      </w:pPr>
      <w:bookmarkStart w:id="26" w:name="_Toc153878128"/>
      <w:r>
        <w:t>Login.html</w:t>
      </w:r>
      <w:bookmarkEnd w:id="26"/>
    </w:p>
    <w:p w14:paraId="4220E0AB" w14:textId="77777777" w:rsidR="0093024E" w:rsidRPr="0093024E" w:rsidRDefault="0093024E" w:rsidP="00930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93024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h1</w:t>
      </w: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Login</w:t>
      </w: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93024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h1</w:t>
      </w: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0257E6B4" w14:textId="77777777" w:rsidR="0093024E" w:rsidRPr="0093024E" w:rsidRDefault="0093024E" w:rsidP="00930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93024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930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method</w:t>
      </w:r>
      <w:proofErr w:type="spellEnd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930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"POST"</w:t>
      </w: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013A2E0F" w14:textId="77777777" w:rsidR="0093024E" w:rsidRPr="0093024E" w:rsidRDefault="0093024E" w:rsidP="00930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{% </w:t>
      </w:r>
      <w:proofErr w:type="spellStart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csrf_token</w:t>
      </w:r>
      <w:proofErr w:type="spellEnd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30059E70" w14:textId="77777777" w:rsidR="0093024E" w:rsidRPr="0093024E" w:rsidRDefault="0093024E" w:rsidP="00930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{{ </w:t>
      </w:r>
      <w:proofErr w:type="spellStart"/>
      <w:r w:rsidRPr="00930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930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as_p</w:t>
      </w:r>
      <w:proofErr w:type="spellEnd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}}</w:t>
      </w:r>
    </w:p>
    <w:p w14:paraId="629C06DF" w14:textId="77777777" w:rsidR="0093024E" w:rsidRPr="0093024E" w:rsidRDefault="0093024E" w:rsidP="00930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93024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proofErr w:type="spellEnd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930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proofErr w:type="spellEnd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930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930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submit</w:t>
      </w:r>
      <w:proofErr w:type="spellEnd"/>
      <w:r w:rsidRPr="00930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Login</w:t>
      </w: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93024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proofErr w:type="spellEnd"/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16C07E0E" w14:textId="77777777" w:rsidR="0093024E" w:rsidRPr="0093024E" w:rsidRDefault="0093024E" w:rsidP="00930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93024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930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930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"{% </w:t>
      </w:r>
      <w:proofErr w:type="spellStart"/>
      <w:r w:rsidRPr="00930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url</w:t>
      </w:r>
      <w:proofErr w:type="spellEnd"/>
      <w:r w:rsidRPr="00930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'</w:t>
      </w:r>
      <w:proofErr w:type="spellStart"/>
      <w:r w:rsidRPr="00930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signup</w:t>
      </w:r>
      <w:proofErr w:type="spellEnd"/>
      <w:r w:rsidRPr="00930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 %}"</w:t>
      </w: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Dont</w:t>
      </w:r>
      <w:proofErr w:type="spellEnd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have</w:t>
      </w:r>
      <w:proofErr w:type="spellEnd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Account</w:t>
      </w:r>
      <w:proofErr w:type="spellEnd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930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Create</w:t>
      </w:r>
      <w:proofErr w:type="spellEnd"/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93024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71B0A391" w14:textId="77777777" w:rsidR="0093024E" w:rsidRPr="0093024E" w:rsidRDefault="0093024E" w:rsidP="00930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93024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93024E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1DF4E690" w14:textId="77777777" w:rsidR="0093024E" w:rsidRDefault="0093024E" w:rsidP="0093024E"/>
    <w:p w14:paraId="7FEA7266" w14:textId="32BDD13F" w:rsidR="0093024E" w:rsidRDefault="0093024E" w:rsidP="0093024E">
      <w:r>
        <w:t>Podstawowy interfejs logowania:</w:t>
      </w:r>
    </w:p>
    <w:p w14:paraId="261E7F96" w14:textId="2C915B35" w:rsidR="0093024E" w:rsidRPr="0093024E" w:rsidRDefault="00DA4AF7" w:rsidP="0093024E">
      <w:r w:rsidRPr="00DA4AF7">
        <w:rPr>
          <w:noProof/>
        </w:rPr>
        <w:lastRenderedPageBreak/>
        <w:drawing>
          <wp:inline distT="0" distB="0" distL="0" distR="0" wp14:anchorId="5F64DC44" wp14:editId="3B62F8A4">
            <wp:extent cx="2762636" cy="1981477"/>
            <wp:effectExtent l="0" t="0" r="0" b="0"/>
            <wp:docPr id="1695916673" name="Picture 1695916673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916673" name="Obraz 1" descr="Obraz zawierający tekst, zrzut ekranu, Czcionka, numer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5E701" w14:textId="77777777" w:rsidR="004C7502" w:rsidRDefault="004C7502" w:rsidP="004C7502"/>
    <w:p w14:paraId="0804F8F0" w14:textId="73DCB5A3" w:rsidR="008F5721" w:rsidRDefault="00FB7D2D" w:rsidP="00FB7D2D">
      <w:pPr>
        <w:pStyle w:val="Nagwek3"/>
      </w:pPr>
      <w:bookmarkStart w:id="27" w:name="_Toc153878129"/>
      <w:r>
        <w:t>S</w:t>
      </w:r>
      <w:r w:rsidR="008F5721">
        <w:t>ignup</w:t>
      </w:r>
      <w:r>
        <w:t>.html</w:t>
      </w:r>
      <w:bookmarkEnd w:id="27"/>
    </w:p>
    <w:p w14:paraId="6281C7CC" w14:textId="77777777" w:rsidR="00FB7D2D" w:rsidRPr="00FB7D2D" w:rsidRDefault="00FB7D2D" w:rsidP="00FB7D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FB7D2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h1</w:t>
      </w: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Signup</w:t>
      </w:r>
      <w:proofErr w:type="spellEnd"/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FB7D2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h1</w:t>
      </w: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27DAC8C8" w14:textId="77777777" w:rsidR="00FB7D2D" w:rsidRPr="00FB7D2D" w:rsidRDefault="00FB7D2D" w:rsidP="00FB7D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FB7D2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B7D2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method</w:t>
      </w:r>
      <w:proofErr w:type="spellEnd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B7D2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"POST"</w:t>
      </w: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0F557B2C" w14:textId="77777777" w:rsidR="00FB7D2D" w:rsidRPr="00FB7D2D" w:rsidRDefault="00FB7D2D" w:rsidP="00FB7D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{% </w:t>
      </w:r>
      <w:proofErr w:type="spellStart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csrf_token</w:t>
      </w:r>
      <w:proofErr w:type="spellEnd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5D630AA5" w14:textId="77777777" w:rsidR="00FB7D2D" w:rsidRPr="00FB7D2D" w:rsidRDefault="00FB7D2D" w:rsidP="00FB7D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{{ </w:t>
      </w:r>
      <w:proofErr w:type="spellStart"/>
      <w:r w:rsidRPr="00FB7D2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form</w:t>
      </w:r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FB7D2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as_p</w:t>
      </w:r>
      <w:proofErr w:type="spellEnd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}}</w:t>
      </w:r>
    </w:p>
    <w:p w14:paraId="3B9C369B" w14:textId="77777777" w:rsidR="00FB7D2D" w:rsidRPr="00FB7D2D" w:rsidRDefault="00FB7D2D" w:rsidP="00FB7D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FB7D2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proofErr w:type="spellEnd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B7D2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proofErr w:type="spellEnd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B7D2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FB7D2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submit</w:t>
      </w:r>
      <w:proofErr w:type="spellEnd"/>
      <w:r w:rsidRPr="00FB7D2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Signup</w:t>
      </w:r>
      <w:proofErr w:type="spellEnd"/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FB7D2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proofErr w:type="spellEnd"/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72E7A9E7" w14:textId="77777777" w:rsidR="00FB7D2D" w:rsidRPr="00FB7D2D" w:rsidRDefault="00FB7D2D" w:rsidP="00FB7D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FB7D2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B7D2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B7D2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"{% </w:t>
      </w:r>
      <w:proofErr w:type="spellStart"/>
      <w:r w:rsidRPr="00FB7D2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url</w:t>
      </w:r>
      <w:proofErr w:type="spellEnd"/>
      <w:r w:rsidRPr="00FB7D2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'login' %}"</w:t>
      </w: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Already</w:t>
      </w:r>
      <w:proofErr w:type="spellEnd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have</w:t>
      </w:r>
      <w:proofErr w:type="spellEnd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account</w:t>
      </w:r>
      <w:proofErr w:type="spellEnd"/>
      <w:r w:rsidRPr="00FB7D2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?</w:t>
      </w: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FB7D2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a</w:t>
      </w: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C6DFBB4" w14:textId="77777777" w:rsidR="00FB7D2D" w:rsidRPr="00FB7D2D" w:rsidRDefault="00FB7D2D" w:rsidP="00FB7D2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FB7D2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FB7D2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0E827510" w14:textId="77777777" w:rsidR="00FB7D2D" w:rsidRDefault="00FB7D2D" w:rsidP="00FB7D2D"/>
    <w:p w14:paraId="1590F491" w14:textId="667C8CC5" w:rsidR="00FB7D2D" w:rsidRDefault="00B572D5" w:rsidP="00FB7D2D">
      <w:r>
        <w:t>Podstawowy interfejs rejestracji:</w:t>
      </w:r>
    </w:p>
    <w:p w14:paraId="25AC34D5" w14:textId="3DBA628B" w:rsidR="00B572D5" w:rsidRPr="00FB7D2D" w:rsidRDefault="00B572D5" w:rsidP="00FB7D2D">
      <w:r w:rsidRPr="00B572D5">
        <w:rPr>
          <w:noProof/>
        </w:rPr>
        <w:drawing>
          <wp:inline distT="0" distB="0" distL="0" distR="0" wp14:anchorId="326354B3" wp14:editId="40E7C6DE">
            <wp:extent cx="5579745" cy="2570480"/>
            <wp:effectExtent l="0" t="0" r="1905" b="1270"/>
            <wp:docPr id="2086745840" name="Picture 208674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458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8258" w14:textId="77777777" w:rsidR="004C7502" w:rsidRDefault="004C7502" w:rsidP="004C7502"/>
    <w:p w14:paraId="2B568B28" w14:textId="5AD7857B" w:rsidR="004C7502" w:rsidRDefault="008979D2" w:rsidP="008979D2">
      <w:pPr>
        <w:pStyle w:val="Nagwek2"/>
      </w:pPr>
      <w:bookmarkStart w:id="28" w:name="_Toc153878130"/>
      <w:r>
        <w:t>Widok strony logowania i rejestracji</w:t>
      </w:r>
      <w:bookmarkEnd w:id="28"/>
    </w:p>
    <w:p w14:paraId="43B97532" w14:textId="77777777" w:rsidR="008979D2" w:rsidRDefault="008979D2" w:rsidP="008979D2">
      <w:r>
        <w:t>Aby móc lepiej poruszać się po stronie dodałam nawigację, posiadającą linki do innych podstron. Dodatkowo zmieniłam język na język użytkownika (polski).</w:t>
      </w:r>
    </w:p>
    <w:p w14:paraId="07BB444F" w14:textId="20B517D3" w:rsidR="00FB3300" w:rsidRDefault="00FB3300" w:rsidP="008979D2">
      <w:r w:rsidRPr="00FB3300">
        <w:rPr>
          <w:noProof/>
        </w:rPr>
        <w:lastRenderedPageBreak/>
        <w:drawing>
          <wp:inline distT="0" distB="0" distL="0" distR="0" wp14:anchorId="5E5FB704" wp14:editId="62A7FA58">
            <wp:extent cx="5579745" cy="2778125"/>
            <wp:effectExtent l="0" t="0" r="1905" b="3175"/>
            <wp:docPr id="1617134665" name="Picture 1617134665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34665" name="Obraz 1" descr="Obraz zawierający tekst, zrzut ekranu, Czcionka, design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D404" w14:textId="56547CB3" w:rsidR="008979D2" w:rsidRDefault="00FB3300" w:rsidP="008979D2">
      <w:r w:rsidRPr="00FB3300">
        <w:rPr>
          <w:noProof/>
        </w:rPr>
        <w:drawing>
          <wp:inline distT="0" distB="0" distL="0" distR="0" wp14:anchorId="0240C6E2" wp14:editId="373BFC44">
            <wp:extent cx="5579745" cy="2495550"/>
            <wp:effectExtent l="0" t="0" r="1905" b="0"/>
            <wp:docPr id="828659395" name="Picture 828659395" descr="Obraz zawierający tekst, zrzut ekranu, oprogramowan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59395" name="Obraz 1" descr="Obraz zawierający tekst, zrzut ekranu, oprogramowanie, design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D2185" w14:textId="4874CA24" w:rsidR="00AF78EF" w:rsidRDefault="001E5CE8" w:rsidP="00C53280">
      <w:pPr>
        <w:pStyle w:val="Nagwek2"/>
      </w:pPr>
      <w:bookmarkStart w:id="29" w:name="_Toc153878131"/>
      <w:r>
        <w:t xml:space="preserve">Dodanie dodatkowych zabezpieczeń </w:t>
      </w:r>
      <w:r w:rsidR="00C53280">
        <w:t>podczas logowania i rejestracji</w:t>
      </w:r>
      <w:bookmarkEnd w:id="29"/>
    </w:p>
    <w:p w14:paraId="5023A810" w14:textId="7C74755C" w:rsidR="00C53280" w:rsidRPr="00C53280" w:rsidRDefault="00C53280" w:rsidP="00C53280">
      <w:r>
        <w:t xml:space="preserve">Jedną z form zabezpieczeń może być </w:t>
      </w:r>
      <w:r w:rsidR="0036741D">
        <w:t xml:space="preserve">popularna </w:t>
      </w:r>
      <w:proofErr w:type="spellStart"/>
      <w:r w:rsidR="0036741D">
        <w:t>captcha</w:t>
      </w:r>
      <w:proofErr w:type="spellEnd"/>
      <w:r w:rsidR="0036741D">
        <w:t xml:space="preserve">, utrudniająca </w:t>
      </w:r>
      <w:r w:rsidR="00DC728B">
        <w:t>np.: tworzenie nowych kont botom</w:t>
      </w:r>
      <w:r w:rsidR="00081AE7">
        <w:t xml:space="preserve"> itp.</w:t>
      </w:r>
      <w:r w:rsidR="004B4727">
        <w:t xml:space="preserve"> Zaimplementowaliśmy takie rozwiązanie w nasz</w:t>
      </w:r>
      <w:r w:rsidR="00551BE4">
        <w:t>ej aplikacji.</w:t>
      </w:r>
    </w:p>
    <w:p w14:paraId="7FC7A43A" w14:textId="2AA7FFE1" w:rsidR="00C53280" w:rsidRDefault="00C53280" w:rsidP="00C53280">
      <w:pPr>
        <w:rPr>
          <w:noProof/>
        </w:rPr>
      </w:pPr>
      <w:proofErr w:type="spellStart"/>
      <w:r>
        <w:t>Instajacja</w:t>
      </w:r>
      <w:proofErr w:type="spellEnd"/>
      <w:r>
        <w:t xml:space="preserve"> </w:t>
      </w:r>
      <w:proofErr w:type="spellStart"/>
      <w:r w:rsidRPr="00E03C4E">
        <w:rPr>
          <w:b/>
          <w:bCs/>
        </w:rPr>
        <w:t>django</w:t>
      </w:r>
      <w:r w:rsidR="00551BE4" w:rsidRPr="00E03C4E">
        <w:rPr>
          <w:b/>
          <w:bCs/>
        </w:rPr>
        <w:t>-simple-captcha</w:t>
      </w:r>
      <w:proofErr w:type="spellEnd"/>
      <w:r w:rsidR="00013AF5">
        <w:rPr>
          <w:b/>
          <w:bCs/>
        </w:rPr>
        <w:t>:</w:t>
      </w:r>
      <w:r w:rsidR="000B05DC" w:rsidRPr="000B05DC">
        <w:rPr>
          <w:noProof/>
        </w:rPr>
        <w:t xml:space="preserve"> </w:t>
      </w:r>
      <w:r w:rsidR="000B05DC" w:rsidRPr="000B05DC">
        <w:rPr>
          <w:b/>
          <w:bCs/>
        </w:rPr>
        <w:drawing>
          <wp:inline distT="0" distB="0" distL="0" distR="0" wp14:anchorId="120011DE" wp14:editId="2AF70A9B">
            <wp:extent cx="5579745" cy="1446530"/>
            <wp:effectExtent l="0" t="0" r="1905" b="1270"/>
            <wp:docPr id="1347256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5617" name="Obraz 1" descr="Obraz zawierający tekst, zrzut ekranu, Czcionka, oprogramowani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2E6C" w14:textId="77777777" w:rsidR="004C2CA0" w:rsidRDefault="004C2CA0" w:rsidP="00C53280">
      <w:pPr>
        <w:rPr>
          <w:noProof/>
        </w:rPr>
      </w:pPr>
    </w:p>
    <w:p w14:paraId="53DCABFC" w14:textId="5901887E" w:rsidR="004C2CA0" w:rsidRDefault="004C2CA0" w:rsidP="00C53280">
      <w:pPr>
        <w:rPr>
          <w:noProof/>
        </w:rPr>
      </w:pPr>
      <w:r>
        <w:rPr>
          <w:noProof/>
        </w:rPr>
        <w:t>Dodanie do settings.py:</w:t>
      </w:r>
    </w:p>
    <w:p w14:paraId="26DB11C7" w14:textId="0D8158BC" w:rsidR="004C2CA0" w:rsidRDefault="004C2CA0" w:rsidP="00C53280">
      <w:pPr>
        <w:rPr>
          <w:b/>
          <w:bCs/>
        </w:rPr>
      </w:pPr>
      <w:r w:rsidRPr="004C2CA0">
        <w:rPr>
          <w:b/>
          <w:bCs/>
        </w:rPr>
        <w:lastRenderedPageBreak/>
        <w:drawing>
          <wp:inline distT="0" distB="0" distL="0" distR="0" wp14:anchorId="3635DF91" wp14:editId="4BCE8B27">
            <wp:extent cx="2562583" cy="2448267"/>
            <wp:effectExtent l="0" t="0" r="9525" b="9525"/>
            <wp:docPr id="3142227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22748" name="Obraz 1" descr="Obraz zawierający tekst, zrzut ekranu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2CAE" w14:textId="406F37B5" w:rsidR="00B1006C" w:rsidRDefault="00B1006C" w:rsidP="00C53280">
      <w:pPr>
        <w:rPr>
          <w:b/>
          <w:bCs/>
        </w:rPr>
      </w:pPr>
      <w:r w:rsidRPr="00B1006C">
        <w:rPr>
          <w:b/>
          <w:bCs/>
        </w:rPr>
        <w:drawing>
          <wp:inline distT="0" distB="0" distL="0" distR="0" wp14:anchorId="05B8FB6A" wp14:editId="2491D120">
            <wp:extent cx="5325218" cy="1552792"/>
            <wp:effectExtent l="0" t="0" r="0" b="9525"/>
            <wp:docPr id="1753806241" name="Obraz 1" descr="Obraz zawierający tekst, zrzut ekranu, Czcion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06241" name="Obraz 1" descr="Obraz zawierający tekst, zrzut ekranu, Czcionka, wyświetlacz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4505" w14:textId="4DFB9641" w:rsidR="00B1006C" w:rsidRPr="00CF4884" w:rsidRDefault="00CF4884" w:rsidP="00C53280">
      <w:r>
        <w:t xml:space="preserve">Zmieniliśmy możliwość odczytywania słów na </w:t>
      </w:r>
      <w:r w:rsidR="005115A4">
        <w:t xml:space="preserve">rozwiązywanie prostych równań matematycznych oraz </w:t>
      </w:r>
      <w:r w:rsidR="0042540F">
        <w:t>ustawiliśmy czas na rozwiązanie na 2 minuty.</w:t>
      </w:r>
    </w:p>
    <w:p w14:paraId="6CFFB78D" w14:textId="2B448FE9" w:rsidR="004C2CA0" w:rsidRDefault="00CD7E55" w:rsidP="00C53280">
      <w:pPr>
        <w:rPr>
          <w:b/>
          <w:bCs/>
        </w:rPr>
      </w:pPr>
      <w:r w:rsidRPr="00CD7E55">
        <w:rPr>
          <w:b/>
          <w:bCs/>
        </w:rPr>
        <w:drawing>
          <wp:inline distT="0" distB="0" distL="0" distR="0" wp14:anchorId="0051ABB9" wp14:editId="02E1D12C">
            <wp:extent cx="5579745" cy="951230"/>
            <wp:effectExtent l="0" t="0" r="1905" b="1270"/>
            <wp:docPr id="19530249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24948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6B49" w14:textId="402FC88B" w:rsidR="007A7DCC" w:rsidRDefault="00D60B59" w:rsidP="00C53280">
      <w:r>
        <w:t>Calendarium/urls.py</w:t>
      </w:r>
    </w:p>
    <w:p w14:paraId="0AEF275B" w14:textId="6550903E" w:rsidR="00D60B59" w:rsidRDefault="00D60B59" w:rsidP="00C53280">
      <w:pPr>
        <w:rPr>
          <w:b/>
          <w:bCs/>
        </w:rPr>
      </w:pPr>
      <w:r w:rsidRPr="00D60B59">
        <w:rPr>
          <w:b/>
          <w:bCs/>
        </w:rPr>
        <w:drawing>
          <wp:inline distT="0" distB="0" distL="0" distR="0" wp14:anchorId="57828265" wp14:editId="44D145D1">
            <wp:extent cx="4505954" cy="2210108"/>
            <wp:effectExtent l="0" t="0" r="9525" b="0"/>
            <wp:docPr id="201990581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0581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6E4F" w14:textId="0FEB3027" w:rsidR="00D60B59" w:rsidRDefault="00D60B59" w:rsidP="00C53280">
      <w:r>
        <w:t>Koniecznie trzeba dodać</w:t>
      </w:r>
      <w:r w:rsidR="00BB0580">
        <w:t>:</w:t>
      </w:r>
    </w:p>
    <w:p w14:paraId="3CE90D9A" w14:textId="77777777" w:rsidR="00BB0580" w:rsidRPr="00BB0580" w:rsidRDefault="00BB0580" w:rsidP="00BB05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proofErr w:type="spellStart"/>
      <w:r w:rsidRPr="00BB0580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path</w:t>
      </w:r>
      <w:proofErr w:type="spellEnd"/>
      <w:r w:rsidRPr="00BB0580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BB0580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BB0580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captcha</w:t>
      </w:r>
      <w:proofErr w:type="spellEnd"/>
      <w:r w:rsidRPr="00BB0580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/'</w:t>
      </w:r>
      <w:r w:rsidRPr="00BB0580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BB0580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include</w:t>
      </w:r>
      <w:proofErr w:type="spellEnd"/>
      <w:r w:rsidRPr="00BB0580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BB0580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BB0580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captcha.urls</w:t>
      </w:r>
      <w:proofErr w:type="spellEnd"/>
      <w:r w:rsidRPr="00BB0580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BB0580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)),</w:t>
      </w:r>
    </w:p>
    <w:p w14:paraId="2443731D" w14:textId="212AC6B7" w:rsidR="00BB0580" w:rsidRPr="00D60B59" w:rsidRDefault="00BB0580" w:rsidP="00C53280">
      <w:r>
        <w:t xml:space="preserve">gdyż stąd </w:t>
      </w:r>
      <w:proofErr w:type="spellStart"/>
      <w:r w:rsidR="004D07A3">
        <w:t>renderuje</w:t>
      </w:r>
      <w:proofErr w:type="spellEnd"/>
      <w:r w:rsidR="004D07A3">
        <w:t xml:space="preserve"> obrazki.</w:t>
      </w:r>
    </w:p>
    <w:p w14:paraId="703E32F1" w14:textId="48AECF42" w:rsidR="006522CE" w:rsidRDefault="006522CE" w:rsidP="00C53280"/>
    <w:p w14:paraId="6BECC7DD" w14:textId="05EB194D" w:rsidR="006522CE" w:rsidRDefault="006522CE" w:rsidP="00C53280">
      <w:r>
        <w:t>Zmiany w forms.py</w:t>
      </w:r>
    </w:p>
    <w:p w14:paraId="46284E53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django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</w:p>
    <w:p w14:paraId="1351AB89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django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contrib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auth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UserCreationForm</w:t>
      </w:r>
      <w:proofErr w:type="spellEnd"/>
    </w:p>
    <w:p w14:paraId="3F2E5108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django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contrib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auth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models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User</w:t>
      </w:r>
    </w:p>
    <w:p w14:paraId="6EE76477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lastRenderedPageBreak/>
        <w:t>from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captcha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fields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CaptchaField</w:t>
      </w:r>
      <w:proofErr w:type="spellEnd"/>
    </w:p>
    <w:p w14:paraId="3E060ACA" w14:textId="77777777" w:rsidR="006522CE" w:rsidRPr="006522CE" w:rsidRDefault="006522CE" w:rsidP="006522C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08D8AE0B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proofErr w:type="spellStart"/>
      <w:r w:rsidRPr="006522C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class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SignupForm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UserCreationForm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7B999A7C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6522C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captcha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CaptchaField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</w:t>
      </w:r>
    </w:p>
    <w:p w14:paraId="4EC8739E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email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EmailField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6522C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required</w:t>
      </w:r>
      <w:proofErr w:type="spellEnd"/>
      <w:r w:rsidRPr="006522C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6522C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6522C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max_length</w:t>
      </w:r>
      <w:proofErr w:type="spellEnd"/>
      <w:r w:rsidRPr="006522C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6522CE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50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7B0855E0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password1 = 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forms.CharField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(</w:t>
      </w:r>
    </w:p>
    <w:p w14:paraId="09D37EA5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    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label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= "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Password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",</w:t>
      </w:r>
    </w:p>
    <w:p w14:paraId="11AE349F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    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widget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=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forms.PasswordInput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,</w:t>
      </w:r>
    </w:p>
    <w:p w14:paraId="63255F79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    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required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=True,</w:t>
      </w:r>
    </w:p>
    <w:p w14:paraId="2BCC8923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    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max_length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=100,</w:t>
      </w:r>
    </w:p>
    <w:p w14:paraId="60B5D7EF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    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min_length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= 8,</w:t>
      </w:r>
    </w:p>
    <w:p w14:paraId="3B29CBF5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# )</w:t>
      </w:r>
    </w:p>
    <w:p w14:paraId="4D825191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password2 = 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forms.CharField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(</w:t>
      </w:r>
    </w:p>
    <w:p w14:paraId="1B80002B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    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label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= "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Password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",</w:t>
      </w:r>
    </w:p>
    <w:p w14:paraId="189338F5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    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widget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=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forms.PasswordInput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,</w:t>
      </w:r>
    </w:p>
    <w:p w14:paraId="62FCBF7B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    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required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=True,</w:t>
      </w:r>
    </w:p>
    <w:p w14:paraId="154ABF88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    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max_length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=100,</w:t>
      </w:r>
    </w:p>
    <w:p w14:paraId="6FA282D2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    </w:t>
      </w:r>
      <w:proofErr w:type="spellStart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min_length</w:t>
      </w:r>
      <w:proofErr w:type="spellEnd"/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= 8,</w:t>
      </w:r>
    </w:p>
    <w:p w14:paraId="488197E4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# )</w:t>
      </w:r>
    </w:p>
    <w:p w14:paraId="2EACEB5B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3ACDE09E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6522C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class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Meta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:</w:t>
      </w:r>
    </w:p>
    <w:p w14:paraId="072EF015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6522C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model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User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</w:p>
    <w:p w14:paraId="2EBD1193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proofErr w:type="spellStart"/>
      <w:r w:rsidRPr="006522C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fields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[</w:t>
      </w:r>
      <w:r w:rsidRPr="006522C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6522C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username</w:t>
      </w:r>
      <w:proofErr w:type="spellEnd"/>
      <w:r w:rsidRPr="006522C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6522C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'email'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6522C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'password1'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6522C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'password2'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]</w:t>
      </w:r>
    </w:p>
    <w:p w14:paraId="2657F3DE" w14:textId="77777777" w:rsidR="006522CE" w:rsidRPr="006522CE" w:rsidRDefault="006522CE" w:rsidP="006522C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17335FB9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proofErr w:type="spellStart"/>
      <w:r w:rsidRPr="006522C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class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LoginForm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28EBE80B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6522C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username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CharField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</w:t>
      </w:r>
    </w:p>
    <w:p w14:paraId="7D31AB6F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6522C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email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CharField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</w:t>
      </w:r>
    </w:p>
    <w:p w14:paraId="758ABF6D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6522C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password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CharField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6522C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widget</w:t>
      </w:r>
      <w:proofErr w:type="spellEnd"/>
      <w:r w:rsidRPr="006522C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forms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PasswordInput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66DEAD69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6522C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captcha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6522C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6522C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CaptchaField</w:t>
      </w:r>
      <w:proofErr w:type="spellEnd"/>
      <w:r w:rsidRPr="006522C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</w:t>
      </w:r>
    </w:p>
    <w:p w14:paraId="07AF75E1" w14:textId="77777777" w:rsidR="006522CE" w:rsidRPr="006522CE" w:rsidRDefault="006522CE" w:rsidP="006522C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6895E800" w14:textId="77777777" w:rsidR="006522CE" w:rsidRDefault="006522CE" w:rsidP="00C53280"/>
    <w:p w14:paraId="0149DB19" w14:textId="58D3D84C" w:rsidR="00816D5A" w:rsidRDefault="00816D5A" w:rsidP="00C53280">
      <w:r>
        <w:t>Ostateczny widok logowania i rejestracji:</w:t>
      </w:r>
    </w:p>
    <w:p w14:paraId="498B164B" w14:textId="31704D86" w:rsidR="00047BB6" w:rsidRDefault="00047BB6" w:rsidP="00C53280">
      <w:r w:rsidRPr="00047BB6">
        <w:lastRenderedPageBreak/>
        <w:drawing>
          <wp:inline distT="0" distB="0" distL="0" distR="0" wp14:anchorId="3C5AD2FD" wp14:editId="035D0E6D">
            <wp:extent cx="4201111" cy="4439270"/>
            <wp:effectExtent l="0" t="0" r="0" b="0"/>
            <wp:docPr id="113670292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02920" name="Obraz 1" descr="Obraz zawierający tekst, zrzut ekranu, Czcionka, design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E026" w14:textId="67A57E72" w:rsidR="00816D5A" w:rsidRPr="006522CE" w:rsidRDefault="00387CB4" w:rsidP="00C53280">
      <w:r w:rsidRPr="00387CB4">
        <w:lastRenderedPageBreak/>
        <w:drawing>
          <wp:inline distT="0" distB="0" distL="0" distR="0" wp14:anchorId="52F0D16D" wp14:editId="7B9F1FA8">
            <wp:extent cx="4782217" cy="6115904"/>
            <wp:effectExtent l="0" t="0" r="0" b="0"/>
            <wp:docPr id="136709198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91985" name="Obraz 1" descr="Obraz zawierający tekst, zrzut ekranu, Czcionka, numer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BAC5" w14:textId="7B934CE4" w:rsidR="004C7502" w:rsidRDefault="00A9719E" w:rsidP="00A9719E">
      <w:pPr>
        <w:pStyle w:val="Nagwek1"/>
      </w:pPr>
      <w:bookmarkStart w:id="30" w:name="_Toc153878132"/>
      <w:r>
        <w:t xml:space="preserve">Lista </w:t>
      </w:r>
      <w:proofErr w:type="spellStart"/>
      <w:r>
        <w:t>ToDo</w:t>
      </w:r>
      <w:bookmarkEnd w:id="30"/>
      <w:proofErr w:type="spellEnd"/>
    </w:p>
    <w:p w14:paraId="1809A0E9" w14:textId="77777777" w:rsidR="009D5915" w:rsidRPr="009D5915" w:rsidRDefault="009D5915" w:rsidP="009D5915">
      <w:r w:rsidRPr="009D5915">
        <w:t>Korzystanie z listy "to-do" (ang. to-do list) ma wiele korzyści, zarówno w życiu codziennym, jak i w obszarze zarządzania projektem czy pracy zawodowej. Oto niektóre z głównych korzyści z korzystania z listy "to-do":</w:t>
      </w:r>
    </w:p>
    <w:p w14:paraId="446EC28B" w14:textId="77777777" w:rsidR="009D5915" w:rsidRPr="009D5915" w:rsidRDefault="009D5915" w:rsidP="009D5915">
      <w:pPr>
        <w:numPr>
          <w:ilvl w:val="0"/>
          <w:numId w:val="30"/>
        </w:numPr>
      </w:pPr>
      <w:r w:rsidRPr="009D5915">
        <w:rPr>
          <w:b/>
          <w:bCs/>
        </w:rPr>
        <w:t>Organizacja i Planowanie:</w:t>
      </w:r>
    </w:p>
    <w:p w14:paraId="682A154D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Pomaga zorganizować zadania i planować ich wykonanie.</w:t>
      </w:r>
    </w:p>
    <w:p w14:paraId="31801DC4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Umożliwia śledzenie postępu w wykonywaniu zadań.</w:t>
      </w:r>
    </w:p>
    <w:p w14:paraId="1B02A62C" w14:textId="77777777" w:rsidR="009D5915" w:rsidRPr="009D5915" w:rsidRDefault="009D5915" w:rsidP="009D5915">
      <w:pPr>
        <w:numPr>
          <w:ilvl w:val="0"/>
          <w:numId w:val="30"/>
        </w:numPr>
      </w:pPr>
      <w:proofErr w:type="spellStart"/>
      <w:r w:rsidRPr="009D5915">
        <w:rPr>
          <w:b/>
          <w:bCs/>
        </w:rPr>
        <w:t>Priorytetyzacja</w:t>
      </w:r>
      <w:proofErr w:type="spellEnd"/>
      <w:r w:rsidRPr="009D5915">
        <w:rPr>
          <w:b/>
          <w:bCs/>
        </w:rPr>
        <w:t>:</w:t>
      </w:r>
    </w:p>
    <w:p w14:paraId="4FADA1C7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Pozwala na określenie priorytetów wśród różnych zadań.</w:t>
      </w:r>
    </w:p>
    <w:p w14:paraId="5324272F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Ułatwia koncentrację na najważniejszych i najbardziej pilnych zadaniach.</w:t>
      </w:r>
    </w:p>
    <w:p w14:paraId="2D001263" w14:textId="77777777" w:rsidR="009D5915" w:rsidRPr="009D5915" w:rsidRDefault="009D5915" w:rsidP="009D5915">
      <w:pPr>
        <w:numPr>
          <w:ilvl w:val="0"/>
          <w:numId w:val="30"/>
        </w:numPr>
      </w:pPr>
      <w:r w:rsidRPr="009D5915">
        <w:rPr>
          <w:b/>
          <w:bCs/>
        </w:rPr>
        <w:t>Zapominanie:</w:t>
      </w:r>
    </w:p>
    <w:p w14:paraId="76CE3169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Zapobiega zapominaniu o ważnych zadaniach i terminach.</w:t>
      </w:r>
    </w:p>
    <w:p w14:paraId="5F4A73FE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Pomaga w skupieniu się na tym, co jest aktualnie istotne.</w:t>
      </w:r>
    </w:p>
    <w:p w14:paraId="4650B203" w14:textId="77777777" w:rsidR="009D5915" w:rsidRPr="009D5915" w:rsidRDefault="009D5915" w:rsidP="009D5915">
      <w:pPr>
        <w:numPr>
          <w:ilvl w:val="0"/>
          <w:numId w:val="30"/>
        </w:numPr>
      </w:pPr>
      <w:r w:rsidRPr="009D5915">
        <w:rPr>
          <w:b/>
          <w:bCs/>
        </w:rPr>
        <w:t>Redukcja Stresu:</w:t>
      </w:r>
    </w:p>
    <w:p w14:paraId="20C9F5A8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Pomaga w redukcji stresu poprzez uporządkowanie obowiązków.</w:t>
      </w:r>
    </w:p>
    <w:p w14:paraId="7EE1FC54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Pozwala uniknąć uczucia przytłoczenia nadmiarem zadań.</w:t>
      </w:r>
    </w:p>
    <w:p w14:paraId="3E9A1B9A" w14:textId="77777777" w:rsidR="009D5915" w:rsidRPr="009D5915" w:rsidRDefault="009D5915" w:rsidP="009D5915">
      <w:pPr>
        <w:numPr>
          <w:ilvl w:val="0"/>
          <w:numId w:val="30"/>
        </w:numPr>
      </w:pPr>
      <w:r w:rsidRPr="009D5915">
        <w:rPr>
          <w:b/>
          <w:bCs/>
        </w:rPr>
        <w:lastRenderedPageBreak/>
        <w:t>Efektywność i Produktywność:</w:t>
      </w:r>
    </w:p>
    <w:p w14:paraId="3921AACD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Wspiera efektywne zarządzanie czasem i zadaniami.</w:t>
      </w:r>
    </w:p>
    <w:p w14:paraId="5BA25BBA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Zachęca do skupienia uwagi na jednym zadaniu na raz, co może zwiększyć produktywność.</w:t>
      </w:r>
    </w:p>
    <w:p w14:paraId="7EA5E5ED" w14:textId="77777777" w:rsidR="009D5915" w:rsidRPr="009D5915" w:rsidRDefault="009D5915" w:rsidP="009D5915">
      <w:pPr>
        <w:numPr>
          <w:ilvl w:val="0"/>
          <w:numId w:val="30"/>
        </w:numPr>
      </w:pPr>
      <w:r w:rsidRPr="009D5915">
        <w:rPr>
          <w:b/>
          <w:bCs/>
        </w:rPr>
        <w:t>Motywacja:</w:t>
      </w:r>
    </w:p>
    <w:p w14:paraId="3D72C2DD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Dostarcza uczucia satysfakcji po zaznaczeniu wykonanego zadania.</w:t>
      </w:r>
    </w:p>
    <w:p w14:paraId="76AA653C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Motywuje do kontynuowania pracy nad pozostałymi zadaniami.</w:t>
      </w:r>
    </w:p>
    <w:p w14:paraId="01FA9D8C" w14:textId="77777777" w:rsidR="009D5915" w:rsidRPr="009D5915" w:rsidRDefault="009D5915" w:rsidP="009D5915">
      <w:pPr>
        <w:numPr>
          <w:ilvl w:val="0"/>
          <w:numId w:val="30"/>
        </w:numPr>
      </w:pPr>
      <w:r w:rsidRPr="009D5915">
        <w:rPr>
          <w:b/>
          <w:bCs/>
        </w:rPr>
        <w:t>Łatwe Monitorowanie Postępu:</w:t>
      </w:r>
    </w:p>
    <w:p w14:paraId="067AA2F5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Umożliwia łatwe monitorowanie postępu w wykonywaniu zadań.</w:t>
      </w:r>
    </w:p>
    <w:p w14:paraId="29CA5318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Pomaga zidentyfikować obszary, w których osiągamy sukcesy, oraz te, które wymagają dodatkowej uwagi.</w:t>
      </w:r>
    </w:p>
    <w:p w14:paraId="51E29221" w14:textId="77777777" w:rsidR="009D5915" w:rsidRPr="009D5915" w:rsidRDefault="009D5915" w:rsidP="009D5915">
      <w:pPr>
        <w:numPr>
          <w:ilvl w:val="0"/>
          <w:numId w:val="30"/>
        </w:numPr>
      </w:pPr>
      <w:r w:rsidRPr="009D5915">
        <w:rPr>
          <w:b/>
          <w:bCs/>
        </w:rPr>
        <w:t>Współpraca i Komunikacja:</w:t>
      </w:r>
    </w:p>
    <w:p w14:paraId="7C0CE572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Wspiera współpracę w zespołach poprzez jasne określenie obowiązków.</w:t>
      </w:r>
    </w:p>
    <w:p w14:paraId="15CB4CB0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Ułatwia komunikację między członkami zespołu odnośnie przypisanych zadań.</w:t>
      </w:r>
    </w:p>
    <w:p w14:paraId="3349C299" w14:textId="77777777" w:rsidR="009D5915" w:rsidRPr="009D5915" w:rsidRDefault="009D5915" w:rsidP="009D5915">
      <w:pPr>
        <w:numPr>
          <w:ilvl w:val="0"/>
          <w:numId w:val="30"/>
        </w:numPr>
      </w:pPr>
      <w:r w:rsidRPr="009D5915">
        <w:rPr>
          <w:b/>
          <w:bCs/>
        </w:rPr>
        <w:t>Rutyna i Nawyk:</w:t>
      </w:r>
    </w:p>
    <w:p w14:paraId="2FBB2613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Pomaga w budowaniu rutyny i nawyku codziennego sprawdzania zadań.</w:t>
      </w:r>
    </w:p>
    <w:p w14:paraId="39B06D1C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Staje się częścią systemu zarządzania czasem.</w:t>
      </w:r>
    </w:p>
    <w:p w14:paraId="4056AC94" w14:textId="77777777" w:rsidR="009D5915" w:rsidRPr="009D5915" w:rsidRDefault="009D5915" w:rsidP="009D5915">
      <w:pPr>
        <w:numPr>
          <w:ilvl w:val="0"/>
          <w:numId w:val="30"/>
        </w:numPr>
      </w:pPr>
      <w:r w:rsidRPr="009D5915">
        <w:rPr>
          <w:b/>
          <w:bCs/>
        </w:rPr>
        <w:t>Śledzenie Celów:</w:t>
      </w:r>
    </w:p>
    <w:p w14:paraId="582788B3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Umożliwia śledzenie postępu w realizacji długoterminowych celów.</w:t>
      </w:r>
    </w:p>
    <w:p w14:paraId="7FB41A2F" w14:textId="77777777" w:rsidR="009D5915" w:rsidRPr="009D5915" w:rsidRDefault="009D5915" w:rsidP="009D5915">
      <w:pPr>
        <w:numPr>
          <w:ilvl w:val="1"/>
          <w:numId w:val="30"/>
        </w:numPr>
      </w:pPr>
      <w:r w:rsidRPr="009D5915">
        <w:t>Pozwala na podjęcie konkretnych kroków w kierunku osiągnięcia celów.</w:t>
      </w:r>
    </w:p>
    <w:p w14:paraId="492DB537" w14:textId="741DA87E" w:rsidR="009D5915" w:rsidRDefault="009D5915" w:rsidP="009D5915">
      <w:r w:rsidRPr="009D5915">
        <w:t xml:space="preserve">W sumie, lista "to-do" jest narzędziem, które pomaga w skutecznym zarządzaniu czasem, zadaniami i priorytetami, co przyczynia się do osiągania celów </w:t>
      </w:r>
      <w:proofErr w:type="spellStart"/>
      <w:r w:rsidRPr="009D5915">
        <w:t>osobistnych</w:t>
      </w:r>
      <w:proofErr w:type="spellEnd"/>
      <w:r w:rsidRPr="009D5915">
        <w:t xml:space="preserve"> i zawodowych.</w:t>
      </w:r>
    </w:p>
    <w:p w14:paraId="0A9850CB" w14:textId="44DBEDE4" w:rsidR="00472510" w:rsidRDefault="00472510" w:rsidP="00472510">
      <w:pPr>
        <w:pStyle w:val="Nagwek2"/>
      </w:pPr>
      <w:bookmarkStart w:id="31" w:name="_Toc153878133"/>
      <w:r>
        <w:t>Urls.py</w:t>
      </w:r>
      <w:bookmarkEnd w:id="31"/>
    </w:p>
    <w:p w14:paraId="12881B3B" w14:textId="11A2ACC0" w:rsidR="003147D4" w:rsidRPr="003147D4" w:rsidRDefault="003147D4" w:rsidP="003147D4">
      <w:r>
        <w:t>calendarium/urls.py</w:t>
      </w:r>
    </w:p>
    <w:p w14:paraId="2EB623C1" w14:textId="77777777" w:rsidR="00472510" w:rsidRPr="00472510" w:rsidRDefault="00472510" w:rsidP="00472510"/>
    <w:p w14:paraId="33EC8CE1" w14:textId="3CEE511C" w:rsidR="004C7502" w:rsidRDefault="003B7362" w:rsidP="004C7502">
      <w:r w:rsidRPr="003B7362">
        <w:rPr>
          <w:noProof/>
        </w:rPr>
        <w:drawing>
          <wp:inline distT="0" distB="0" distL="0" distR="0" wp14:anchorId="1DAA63BC" wp14:editId="2CC0DE7E">
            <wp:extent cx="4077269" cy="2372056"/>
            <wp:effectExtent l="0" t="0" r="0" b="9525"/>
            <wp:docPr id="217434757" name="Picture 217434757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34757" name="Obraz 1" descr="Obraz zawierający tekst, zrzut ekranu, wyświetlacz, oprogramowani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8D85" w14:textId="77777777" w:rsidR="003147D4" w:rsidRPr="003147D4" w:rsidRDefault="003147D4" w:rsidP="003147D4">
      <w:r w:rsidRPr="003147D4">
        <w:t xml:space="preserve">Plik urls.py w </w:t>
      </w:r>
      <w:proofErr w:type="spellStart"/>
      <w:r w:rsidRPr="003147D4">
        <w:t>Django</w:t>
      </w:r>
      <w:proofErr w:type="spellEnd"/>
      <w:r w:rsidRPr="003147D4">
        <w:t xml:space="preserve"> służy do określania wzorców URL, które przekierowują żądania do odpowiednich funkcji widoku.</w:t>
      </w:r>
    </w:p>
    <w:p w14:paraId="35E00427" w14:textId="77777777" w:rsidR="003147D4" w:rsidRPr="003147D4" w:rsidRDefault="003147D4" w:rsidP="003147D4">
      <w:r w:rsidRPr="003147D4">
        <w:t xml:space="preserve">Na przykład, linia kodu </w:t>
      </w:r>
      <w:proofErr w:type="spellStart"/>
      <w:r w:rsidRPr="003147D4">
        <w:rPr>
          <w:b/>
          <w:bCs/>
        </w:rPr>
        <w:t>path</w:t>
      </w:r>
      <w:proofErr w:type="spellEnd"/>
      <w:r w:rsidRPr="003147D4">
        <w:rPr>
          <w:b/>
          <w:bCs/>
        </w:rPr>
        <w:t xml:space="preserve">('', </w:t>
      </w:r>
      <w:proofErr w:type="spellStart"/>
      <w:r w:rsidRPr="003147D4">
        <w:rPr>
          <w:b/>
          <w:bCs/>
        </w:rPr>
        <w:t>views.index</w:t>
      </w:r>
      <w:proofErr w:type="spellEnd"/>
      <w:r w:rsidRPr="003147D4">
        <w:rPr>
          <w:b/>
          <w:bCs/>
        </w:rPr>
        <w:t xml:space="preserve">, </w:t>
      </w:r>
      <w:proofErr w:type="spellStart"/>
      <w:r w:rsidRPr="003147D4">
        <w:rPr>
          <w:b/>
          <w:bCs/>
        </w:rPr>
        <w:t>name</w:t>
      </w:r>
      <w:proofErr w:type="spellEnd"/>
      <w:r w:rsidRPr="003147D4">
        <w:rPr>
          <w:b/>
          <w:bCs/>
        </w:rPr>
        <w:t>='</w:t>
      </w:r>
      <w:proofErr w:type="spellStart"/>
      <w:r w:rsidRPr="003147D4">
        <w:rPr>
          <w:b/>
          <w:bCs/>
        </w:rPr>
        <w:t>home</w:t>
      </w:r>
      <w:proofErr w:type="spellEnd"/>
      <w:r w:rsidRPr="003147D4">
        <w:rPr>
          <w:b/>
          <w:bCs/>
        </w:rPr>
        <w:t>')</w:t>
      </w:r>
      <w:r w:rsidRPr="003147D4">
        <w:t xml:space="preserve"> definiuje prostą funkcję widoku (opartą na funkcji), która </w:t>
      </w:r>
      <w:proofErr w:type="spellStart"/>
      <w:r w:rsidRPr="003147D4">
        <w:t>renderuje</w:t>
      </w:r>
      <w:proofErr w:type="spellEnd"/>
      <w:r w:rsidRPr="003147D4">
        <w:t xml:space="preserve"> stronę główną oraz dane listy zadań do zrobienia.</w:t>
      </w:r>
    </w:p>
    <w:p w14:paraId="6E0C2807" w14:textId="77777777" w:rsidR="003147D4" w:rsidRPr="003147D4" w:rsidRDefault="003147D4" w:rsidP="003147D4">
      <w:r w:rsidRPr="003147D4">
        <w:t xml:space="preserve">Dodatkowo, wprowadza osobną listę </w:t>
      </w:r>
      <w:proofErr w:type="spellStart"/>
      <w:r w:rsidRPr="003147D4">
        <w:t>htmxpatterns</w:t>
      </w:r>
      <w:proofErr w:type="spellEnd"/>
      <w:r w:rsidRPr="003147D4">
        <w:t xml:space="preserve"> do określenia dodatkowych wzorców URL specyficznie dla funkcji obsługujących </w:t>
      </w:r>
      <w:proofErr w:type="spellStart"/>
      <w:r w:rsidRPr="003147D4">
        <w:t>htmx</w:t>
      </w:r>
      <w:proofErr w:type="spellEnd"/>
      <w:r w:rsidRPr="003147D4">
        <w:t>.</w:t>
      </w:r>
    </w:p>
    <w:p w14:paraId="636888E8" w14:textId="77777777" w:rsidR="003147D4" w:rsidRPr="003147D4" w:rsidRDefault="003147D4" w:rsidP="003147D4">
      <w:r w:rsidRPr="003147D4">
        <w:t>Na przykład:</w:t>
      </w:r>
    </w:p>
    <w:p w14:paraId="3C590991" w14:textId="77777777" w:rsidR="003147D4" w:rsidRPr="003147D4" w:rsidRDefault="003147D4" w:rsidP="003147D4">
      <w:pPr>
        <w:numPr>
          <w:ilvl w:val="0"/>
          <w:numId w:val="31"/>
        </w:numPr>
      </w:pPr>
      <w:r w:rsidRPr="003147D4">
        <w:rPr>
          <w:b/>
          <w:bCs/>
        </w:rPr>
        <w:t>'</w:t>
      </w:r>
      <w:proofErr w:type="spellStart"/>
      <w:r w:rsidRPr="003147D4">
        <w:rPr>
          <w:b/>
          <w:bCs/>
        </w:rPr>
        <w:t>create_todo</w:t>
      </w:r>
      <w:proofErr w:type="spellEnd"/>
      <w:r w:rsidRPr="003147D4">
        <w:rPr>
          <w:b/>
          <w:bCs/>
        </w:rPr>
        <w:t>/'</w:t>
      </w:r>
      <w:r w:rsidRPr="003147D4">
        <w:t xml:space="preserve">: Przypisuje do funkcji widoku </w:t>
      </w:r>
      <w:proofErr w:type="spellStart"/>
      <w:r w:rsidRPr="003147D4">
        <w:t>create_todo</w:t>
      </w:r>
      <w:proofErr w:type="spellEnd"/>
      <w:r w:rsidRPr="003147D4">
        <w:t xml:space="preserve"> w module </w:t>
      </w:r>
      <w:proofErr w:type="spellStart"/>
      <w:r w:rsidRPr="003147D4">
        <w:t>views</w:t>
      </w:r>
      <w:proofErr w:type="spellEnd"/>
      <w:r w:rsidRPr="003147D4">
        <w:t xml:space="preserve"> i ma nazwę '</w:t>
      </w:r>
      <w:proofErr w:type="spellStart"/>
      <w:r w:rsidRPr="003147D4">
        <w:t>create_todo</w:t>
      </w:r>
      <w:proofErr w:type="spellEnd"/>
      <w:r w:rsidRPr="003147D4">
        <w:t>'.</w:t>
      </w:r>
    </w:p>
    <w:p w14:paraId="3ED0DEFC" w14:textId="77777777" w:rsidR="003147D4" w:rsidRPr="003147D4" w:rsidRDefault="003147D4" w:rsidP="003147D4">
      <w:pPr>
        <w:numPr>
          <w:ilvl w:val="0"/>
          <w:numId w:val="31"/>
        </w:numPr>
      </w:pPr>
      <w:r w:rsidRPr="003147D4">
        <w:rPr>
          <w:b/>
          <w:bCs/>
        </w:rPr>
        <w:lastRenderedPageBreak/>
        <w:t>'</w:t>
      </w:r>
      <w:proofErr w:type="spellStart"/>
      <w:r w:rsidRPr="003147D4">
        <w:rPr>
          <w:b/>
          <w:bCs/>
        </w:rPr>
        <w:t>delete_todo</w:t>
      </w:r>
      <w:proofErr w:type="spellEnd"/>
      <w:r w:rsidRPr="003147D4">
        <w:rPr>
          <w:b/>
          <w:bCs/>
        </w:rPr>
        <w:t>/&lt;</w:t>
      </w:r>
      <w:proofErr w:type="spellStart"/>
      <w:r w:rsidRPr="003147D4">
        <w:rPr>
          <w:b/>
          <w:bCs/>
        </w:rPr>
        <w:t>int:pk</w:t>
      </w:r>
      <w:proofErr w:type="spellEnd"/>
      <w:r w:rsidRPr="003147D4">
        <w:rPr>
          <w:b/>
          <w:bCs/>
        </w:rPr>
        <w:t>&gt;/'</w:t>
      </w:r>
      <w:r w:rsidRPr="003147D4">
        <w:t xml:space="preserve">: Przypisuje do funkcji widoku </w:t>
      </w:r>
      <w:proofErr w:type="spellStart"/>
      <w:r w:rsidRPr="003147D4">
        <w:t>delete_todo</w:t>
      </w:r>
      <w:proofErr w:type="spellEnd"/>
      <w:r w:rsidRPr="003147D4">
        <w:t xml:space="preserve">, która oczekuje na parametr całkowitoliczbowy </w:t>
      </w:r>
      <w:proofErr w:type="spellStart"/>
      <w:r w:rsidRPr="003147D4">
        <w:t>pk</w:t>
      </w:r>
      <w:proofErr w:type="spellEnd"/>
      <w:r w:rsidRPr="003147D4">
        <w:t xml:space="preserve"> w adresie URL. Ten wzorzec pozwala na usunięcie określonego elementu z listy zadań.</w:t>
      </w:r>
    </w:p>
    <w:p w14:paraId="6E07452F" w14:textId="77777777" w:rsidR="003147D4" w:rsidRPr="003147D4" w:rsidRDefault="003147D4" w:rsidP="003147D4">
      <w:pPr>
        <w:numPr>
          <w:ilvl w:val="0"/>
          <w:numId w:val="31"/>
        </w:numPr>
      </w:pPr>
      <w:r w:rsidRPr="003147D4">
        <w:rPr>
          <w:b/>
          <w:bCs/>
        </w:rPr>
        <w:t>'</w:t>
      </w:r>
      <w:proofErr w:type="spellStart"/>
      <w:r w:rsidRPr="003147D4">
        <w:rPr>
          <w:b/>
          <w:bCs/>
        </w:rPr>
        <w:t>mark_todo</w:t>
      </w:r>
      <w:proofErr w:type="spellEnd"/>
      <w:r w:rsidRPr="003147D4">
        <w:rPr>
          <w:b/>
          <w:bCs/>
        </w:rPr>
        <w:t>/&lt;</w:t>
      </w:r>
      <w:proofErr w:type="spellStart"/>
      <w:r w:rsidRPr="003147D4">
        <w:rPr>
          <w:b/>
          <w:bCs/>
        </w:rPr>
        <w:t>int:pk</w:t>
      </w:r>
      <w:proofErr w:type="spellEnd"/>
      <w:r w:rsidRPr="003147D4">
        <w:rPr>
          <w:b/>
          <w:bCs/>
        </w:rPr>
        <w:t>&gt;/'</w:t>
      </w:r>
      <w:r w:rsidRPr="003147D4">
        <w:t xml:space="preserve">: Przypisuje do funkcji widoku </w:t>
      </w:r>
      <w:proofErr w:type="spellStart"/>
      <w:r w:rsidRPr="003147D4">
        <w:t>mark_todo</w:t>
      </w:r>
      <w:proofErr w:type="spellEnd"/>
      <w:r w:rsidRPr="003147D4">
        <w:t xml:space="preserve">, która oczekuje na parametr całkowitoliczbowy </w:t>
      </w:r>
      <w:proofErr w:type="spellStart"/>
      <w:r w:rsidRPr="003147D4">
        <w:t>pk</w:t>
      </w:r>
      <w:proofErr w:type="spellEnd"/>
      <w:r w:rsidRPr="003147D4">
        <w:t xml:space="preserve"> w adresie URL. Ten wzorzec pozwala na oznaczenie określonego elementu z listy zadań jako ukończonego.</w:t>
      </w:r>
    </w:p>
    <w:p w14:paraId="27F5FB89" w14:textId="77777777" w:rsidR="003147D4" w:rsidRPr="003147D4" w:rsidRDefault="003147D4" w:rsidP="003147D4">
      <w:proofErr w:type="spellStart"/>
      <w:r w:rsidRPr="003147D4">
        <w:rPr>
          <w:b/>
          <w:bCs/>
        </w:rPr>
        <w:t>urlpatterns</w:t>
      </w:r>
      <w:proofErr w:type="spellEnd"/>
      <w:r w:rsidRPr="003147D4">
        <w:rPr>
          <w:b/>
          <w:bCs/>
        </w:rPr>
        <w:t xml:space="preserve"> += </w:t>
      </w:r>
      <w:proofErr w:type="spellStart"/>
      <w:r w:rsidRPr="003147D4">
        <w:rPr>
          <w:b/>
          <w:bCs/>
        </w:rPr>
        <w:t>htmxpatterns</w:t>
      </w:r>
      <w:proofErr w:type="spellEnd"/>
      <w:r w:rsidRPr="003147D4">
        <w:t xml:space="preserve"> dodaje listę </w:t>
      </w:r>
      <w:proofErr w:type="spellStart"/>
      <w:r w:rsidRPr="003147D4">
        <w:t>htmxpatterns</w:t>
      </w:r>
      <w:proofErr w:type="spellEnd"/>
      <w:r w:rsidRPr="003147D4">
        <w:t xml:space="preserve"> do istniejącej listy </w:t>
      </w:r>
      <w:proofErr w:type="spellStart"/>
      <w:r w:rsidRPr="003147D4">
        <w:t>urlpatterns</w:t>
      </w:r>
      <w:proofErr w:type="spellEnd"/>
      <w:r w:rsidRPr="003147D4">
        <w:t>, co efektywnie je łączy.</w:t>
      </w:r>
    </w:p>
    <w:p w14:paraId="6202D8DC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18124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18124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django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18124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urls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18124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18124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path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</w:p>
    <w:p w14:paraId="224662DD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18124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. </w:t>
      </w:r>
      <w:r w:rsidRPr="0018124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18124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views</w:t>
      </w:r>
      <w:proofErr w:type="spellEnd"/>
    </w:p>
    <w:p w14:paraId="014B8431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491AFF5A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proofErr w:type="spellStart"/>
      <w:r w:rsidRPr="00181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urlpatterns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18124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[</w:t>
      </w:r>
    </w:p>
    <w:p w14:paraId="2BC2F857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18124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path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''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18124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views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.index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181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proofErr w:type="spellEnd"/>
      <w:r w:rsidRPr="0018124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home</w:t>
      </w:r>
      <w:proofErr w:type="spellEnd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),</w:t>
      </w:r>
    </w:p>
    <w:p w14:paraId="71BDDBF9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]</w:t>
      </w:r>
    </w:p>
    <w:p w14:paraId="1BACCC68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4F2A6974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proofErr w:type="spellStart"/>
      <w:r w:rsidRPr="00181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htmxpatterns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18124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[</w:t>
      </w:r>
    </w:p>
    <w:p w14:paraId="291C5F68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18124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path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create_todo</w:t>
      </w:r>
      <w:proofErr w:type="spellEnd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/'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18124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views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.create_todo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181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proofErr w:type="spellEnd"/>
      <w:r w:rsidRPr="0018124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create_todo</w:t>
      </w:r>
      <w:proofErr w:type="spellEnd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),</w:t>
      </w:r>
    </w:p>
    <w:p w14:paraId="4084F192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18124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path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delete_todo</w:t>
      </w:r>
      <w:proofErr w:type="spellEnd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/&lt;</w:t>
      </w:r>
      <w:proofErr w:type="spellStart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int:pk</w:t>
      </w:r>
      <w:proofErr w:type="spellEnd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&gt;/'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18124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views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.delete_todo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181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proofErr w:type="spellEnd"/>
      <w:r w:rsidRPr="0018124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delete_todo</w:t>
      </w:r>
      <w:proofErr w:type="spellEnd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),</w:t>
      </w:r>
    </w:p>
    <w:p w14:paraId="4734513E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18124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path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mark_todo</w:t>
      </w:r>
      <w:proofErr w:type="spellEnd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/&lt;</w:t>
      </w:r>
      <w:proofErr w:type="spellStart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int:pk</w:t>
      </w:r>
      <w:proofErr w:type="spellEnd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&gt;/'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18124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views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.mark_todo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181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proofErr w:type="spellEnd"/>
      <w:r w:rsidRPr="0018124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mark_todo</w:t>
      </w:r>
      <w:proofErr w:type="spellEnd"/>
      <w:r w:rsidRPr="0018124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),</w:t>
      </w:r>
    </w:p>
    <w:p w14:paraId="3D1DA43F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]</w:t>
      </w:r>
    </w:p>
    <w:p w14:paraId="3532CDDE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79109456" w14:textId="77777777" w:rsidR="0018124E" w:rsidRPr="0018124E" w:rsidRDefault="0018124E" w:rsidP="0018124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proofErr w:type="spellStart"/>
      <w:r w:rsidRPr="00181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urlpatterns</w:t>
      </w:r>
      <w:proofErr w:type="spellEnd"/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18124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+=</w:t>
      </w:r>
      <w:r w:rsidRPr="0018124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18124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htmxpatterns</w:t>
      </w:r>
      <w:proofErr w:type="spellEnd"/>
    </w:p>
    <w:p w14:paraId="67CE785C" w14:textId="77777777" w:rsidR="003147D4" w:rsidRDefault="003147D4" w:rsidP="004C7502"/>
    <w:p w14:paraId="6965A6BA" w14:textId="35D5247F" w:rsidR="00F7780D" w:rsidRDefault="00F7780D" w:rsidP="00F7780D">
      <w:pPr>
        <w:pStyle w:val="Nagwek2"/>
      </w:pPr>
      <w:bookmarkStart w:id="32" w:name="_Toc153878134"/>
      <w:r>
        <w:t>Models.py</w:t>
      </w:r>
      <w:bookmarkEnd w:id="32"/>
    </w:p>
    <w:p w14:paraId="671A4097" w14:textId="77777777" w:rsidR="00AF7741" w:rsidRDefault="00AF7741" w:rsidP="00AF7741"/>
    <w:p w14:paraId="2C596E28" w14:textId="77777777" w:rsidR="00AF7741" w:rsidRPr="00AF7741" w:rsidRDefault="00AF7741" w:rsidP="00AF7741">
      <w:r w:rsidRPr="00AF7741">
        <w:t xml:space="preserve">Instrukcja </w:t>
      </w:r>
      <w:r w:rsidRPr="00AF7741">
        <w:rPr>
          <w:b/>
          <w:bCs/>
        </w:rPr>
        <w:t xml:space="preserve">from </w:t>
      </w:r>
      <w:proofErr w:type="spellStart"/>
      <w:r w:rsidRPr="00AF7741">
        <w:rPr>
          <w:b/>
          <w:bCs/>
        </w:rPr>
        <w:t>django.db</w:t>
      </w:r>
      <w:proofErr w:type="spellEnd"/>
      <w:r w:rsidRPr="00AF7741">
        <w:rPr>
          <w:b/>
          <w:bCs/>
        </w:rPr>
        <w:t xml:space="preserve"> import </w:t>
      </w:r>
      <w:proofErr w:type="spellStart"/>
      <w:r w:rsidRPr="00AF7741">
        <w:rPr>
          <w:b/>
          <w:bCs/>
        </w:rPr>
        <w:t>models</w:t>
      </w:r>
      <w:proofErr w:type="spellEnd"/>
      <w:r w:rsidRPr="00AF7741">
        <w:t xml:space="preserve"> służy do importowania modułu </w:t>
      </w:r>
      <w:proofErr w:type="spellStart"/>
      <w:r w:rsidRPr="00AF7741">
        <w:t>models</w:t>
      </w:r>
      <w:proofErr w:type="spellEnd"/>
      <w:r w:rsidRPr="00AF7741">
        <w:t xml:space="preserve"> z warstwy abstrakcji bazy danych w ramach </w:t>
      </w:r>
      <w:proofErr w:type="spellStart"/>
      <w:r w:rsidRPr="00AF7741">
        <w:t>frameworka</w:t>
      </w:r>
      <w:proofErr w:type="spellEnd"/>
      <w:r w:rsidRPr="00AF7741">
        <w:t xml:space="preserve"> </w:t>
      </w:r>
      <w:proofErr w:type="spellStart"/>
      <w:r w:rsidRPr="00AF7741">
        <w:t>Django</w:t>
      </w:r>
      <w:proofErr w:type="spellEnd"/>
      <w:r w:rsidRPr="00AF7741">
        <w:t>.</w:t>
      </w:r>
    </w:p>
    <w:p w14:paraId="7DE3B14B" w14:textId="77777777" w:rsidR="00AF7741" w:rsidRPr="00AF7741" w:rsidRDefault="00AF7741" w:rsidP="00AF7741">
      <w:r w:rsidRPr="00AF7741">
        <w:t xml:space="preserve">W tym przypadku klasa </w:t>
      </w:r>
      <w:proofErr w:type="spellStart"/>
      <w:r w:rsidRPr="00AF7741">
        <w:t>Todo</w:t>
      </w:r>
      <w:proofErr w:type="spellEnd"/>
      <w:r w:rsidRPr="00AF7741">
        <w:t xml:space="preserve"> jest zdefiniowana jako podklasa </w:t>
      </w:r>
      <w:proofErr w:type="spellStart"/>
      <w:r w:rsidRPr="00AF7741">
        <w:t>models.Model</w:t>
      </w:r>
      <w:proofErr w:type="spellEnd"/>
      <w:r w:rsidRPr="00AF7741">
        <w:t xml:space="preserve">. Oznacza to, że </w:t>
      </w:r>
      <w:proofErr w:type="spellStart"/>
      <w:r w:rsidRPr="00AF7741">
        <w:t>Todo</w:t>
      </w:r>
      <w:proofErr w:type="spellEnd"/>
      <w:r w:rsidRPr="00AF7741">
        <w:t xml:space="preserve"> to model </w:t>
      </w:r>
      <w:proofErr w:type="spellStart"/>
      <w:r w:rsidRPr="00AF7741">
        <w:t>Django</w:t>
      </w:r>
      <w:proofErr w:type="spellEnd"/>
      <w:r w:rsidRPr="00AF7741">
        <w:t>, reprezentujący tabelę w bazie danych.</w:t>
      </w:r>
    </w:p>
    <w:p w14:paraId="2315965D" w14:textId="77777777" w:rsidR="00AF7741" w:rsidRPr="00AF7741" w:rsidRDefault="00AF7741" w:rsidP="00AF7741">
      <w:r w:rsidRPr="00AF7741">
        <w:t xml:space="preserve">Wewnątrz klasy </w:t>
      </w:r>
      <w:proofErr w:type="spellStart"/>
      <w:r w:rsidRPr="00AF7741">
        <w:t>Todo</w:t>
      </w:r>
      <w:proofErr w:type="spellEnd"/>
      <w:r w:rsidRPr="00AF7741">
        <w:t xml:space="preserve"> zdefiniowane są następujące pola:</w:t>
      </w:r>
    </w:p>
    <w:p w14:paraId="0E363B0A" w14:textId="77777777" w:rsidR="00AF7741" w:rsidRPr="00AF7741" w:rsidRDefault="00AF7741" w:rsidP="00AF7741">
      <w:pPr>
        <w:numPr>
          <w:ilvl w:val="0"/>
          <w:numId w:val="34"/>
        </w:numPr>
      </w:pPr>
      <w:proofErr w:type="spellStart"/>
      <w:r w:rsidRPr="00AF7741">
        <w:t>title</w:t>
      </w:r>
      <w:proofErr w:type="spellEnd"/>
      <w:r w:rsidRPr="00AF7741">
        <w:t xml:space="preserve">: To jest </w:t>
      </w:r>
      <w:proofErr w:type="spellStart"/>
      <w:r w:rsidRPr="00AF7741">
        <w:t>CharField</w:t>
      </w:r>
      <w:proofErr w:type="spellEnd"/>
      <w:r w:rsidRPr="00AF7741">
        <w:t xml:space="preserve"> o maksymalnej długości 100 znaków. Reprezentuje tytuł lub nazwę elementu </w:t>
      </w:r>
      <w:proofErr w:type="spellStart"/>
      <w:r w:rsidRPr="00AF7741">
        <w:t>todo</w:t>
      </w:r>
      <w:proofErr w:type="spellEnd"/>
      <w:r w:rsidRPr="00AF7741">
        <w:t>.</w:t>
      </w:r>
    </w:p>
    <w:p w14:paraId="5183AC86" w14:textId="77777777" w:rsidR="00AF7741" w:rsidRPr="00AF7741" w:rsidRDefault="00AF7741" w:rsidP="00AF7741">
      <w:pPr>
        <w:numPr>
          <w:ilvl w:val="0"/>
          <w:numId w:val="34"/>
        </w:numPr>
      </w:pPr>
      <w:proofErr w:type="spellStart"/>
      <w:r w:rsidRPr="00AF7741">
        <w:t>completed</w:t>
      </w:r>
      <w:proofErr w:type="spellEnd"/>
      <w:r w:rsidRPr="00AF7741">
        <w:t xml:space="preserve">: To jest </w:t>
      </w:r>
      <w:proofErr w:type="spellStart"/>
      <w:r w:rsidRPr="00AF7741">
        <w:t>BooleanField</w:t>
      </w:r>
      <w:proofErr w:type="spellEnd"/>
      <w:r w:rsidRPr="00AF7741">
        <w:t xml:space="preserve"> z domyślną wartością </w:t>
      </w:r>
      <w:proofErr w:type="spellStart"/>
      <w:r w:rsidRPr="00AF7741">
        <w:t>False</w:t>
      </w:r>
      <w:proofErr w:type="spellEnd"/>
      <w:r w:rsidRPr="00AF7741">
        <w:t xml:space="preserve">. Reprezentuje status ukończenia elementu </w:t>
      </w:r>
      <w:proofErr w:type="spellStart"/>
      <w:r w:rsidRPr="00AF7741">
        <w:t>todo</w:t>
      </w:r>
      <w:proofErr w:type="spellEnd"/>
      <w:r w:rsidRPr="00AF7741">
        <w:t>.</w:t>
      </w:r>
    </w:p>
    <w:p w14:paraId="437E6BDE" w14:textId="77777777" w:rsidR="00AF7741" w:rsidRPr="00AF7741" w:rsidRDefault="00AF7741" w:rsidP="00AF7741">
      <w:pPr>
        <w:numPr>
          <w:ilvl w:val="0"/>
          <w:numId w:val="34"/>
        </w:numPr>
      </w:pPr>
      <w:proofErr w:type="spellStart"/>
      <w:r w:rsidRPr="00AF7741">
        <w:t>created_at</w:t>
      </w:r>
      <w:proofErr w:type="spellEnd"/>
      <w:r w:rsidRPr="00AF7741">
        <w:t xml:space="preserve">: To jest </w:t>
      </w:r>
      <w:proofErr w:type="spellStart"/>
      <w:r w:rsidRPr="00AF7741">
        <w:t>DateTimeField</w:t>
      </w:r>
      <w:proofErr w:type="spellEnd"/>
      <w:r w:rsidRPr="00AF7741">
        <w:t xml:space="preserve"> z </w:t>
      </w:r>
      <w:proofErr w:type="spellStart"/>
      <w:r w:rsidRPr="00AF7741">
        <w:t>auto_now_add</w:t>
      </w:r>
      <w:proofErr w:type="spellEnd"/>
      <w:r w:rsidRPr="00AF7741">
        <w:t xml:space="preserve">=True. Reprezentuje znacznik czasowy, kiedy element </w:t>
      </w:r>
      <w:proofErr w:type="spellStart"/>
      <w:r w:rsidRPr="00AF7741">
        <w:t>todo</w:t>
      </w:r>
      <w:proofErr w:type="spellEnd"/>
      <w:r w:rsidRPr="00AF7741">
        <w:t xml:space="preserve"> został utworzony. Atrybut </w:t>
      </w:r>
      <w:proofErr w:type="spellStart"/>
      <w:r w:rsidRPr="00AF7741">
        <w:t>auto_now_add</w:t>
      </w:r>
      <w:proofErr w:type="spellEnd"/>
      <w:r w:rsidRPr="00AF7741">
        <w:t xml:space="preserve"> sprawia, że pole automatycznie ustawiane jest na bieżącą datę i godzinę podczas tworzenia nowego elementu </w:t>
      </w:r>
      <w:proofErr w:type="spellStart"/>
      <w:r w:rsidRPr="00AF7741">
        <w:t>todo</w:t>
      </w:r>
      <w:proofErr w:type="spellEnd"/>
      <w:r w:rsidRPr="00AF7741">
        <w:t>.</w:t>
      </w:r>
    </w:p>
    <w:p w14:paraId="63FCFFA9" w14:textId="77777777" w:rsidR="00AF7741" w:rsidRPr="00AF7741" w:rsidRDefault="00AF7741" w:rsidP="00AF7741">
      <w:r w:rsidRPr="00AF7741">
        <w:t xml:space="preserve">Dodatkowo, wewnątrz klasy </w:t>
      </w:r>
      <w:proofErr w:type="spellStart"/>
      <w:r w:rsidRPr="00AF7741">
        <w:t>Todo</w:t>
      </w:r>
      <w:proofErr w:type="spellEnd"/>
      <w:r w:rsidRPr="00AF7741">
        <w:t xml:space="preserve"> zdefiniowana jest metoda </w:t>
      </w:r>
      <w:r w:rsidRPr="00AF7741">
        <w:rPr>
          <w:b/>
          <w:bCs/>
        </w:rPr>
        <w:t>str</w:t>
      </w:r>
      <w:r w:rsidRPr="00AF7741">
        <w:t xml:space="preserve">. Ta metoda zwraca ciąg znaków reprezentujący obiekt </w:t>
      </w:r>
      <w:proofErr w:type="spellStart"/>
      <w:r w:rsidRPr="00AF7741">
        <w:t>Todo</w:t>
      </w:r>
      <w:proofErr w:type="spellEnd"/>
      <w:r w:rsidRPr="00AF7741">
        <w:t xml:space="preserve">, co jest przydatne do wyświetlania znaczących informacji podczas pracy z instancjami modelu </w:t>
      </w:r>
      <w:proofErr w:type="spellStart"/>
      <w:r w:rsidRPr="00AF7741">
        <w:t>Todo</w:t>
      </w:r>
      <w:proofErr w:type="spellEnd"/>
      <w:r w:rsidRPr="00AF7741">
        <w:t>.</w:t>
      </w:r>
    </w:p>
    <w:p w14:paraId="51E31ABD" w14:textId="77777777" w:rsidR="00AF7741" w:rsidRPr="00AF7741" w:rsidRDefault="00AF7741" w:rsidP="00AF7741"/>
    <w:p w14:paraId="61940E95" w14:textId="77777777" w:rsidR="00A27042" w:rsidRPr="00A27042" w:rsidRDefault="00A27042" w:rsidP="00A270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A27042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A2704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django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A2704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db</w:t>
      </w:r>
      <w:proofErr w:type="spellEnd"/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A27042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A2704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models</w:t>
      </w:r>
      <w:proofErr w:type="spellEnd"/>
    </w:p>
    <w:p w14:paraId="080048C4" w14:textId="77777777" w:rsidR="00A27042" w:rsidRPr="00A27042" w:rsidRDefault="00A27042" w:rsidP="00A270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0DF44A7E" w14:textId="77777777" w:rsidR="00A27042" w:rsidRPr="00A27042" w:rsidRDefault="00A27042" w:rsidP="00A270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A27042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</w:t>
      </w:r>
      <w:r w:rsidRPr="00A27042">
        <w:rPr>
          <w:rFonts w:ascii="Segoe UI Emoji" w:eastAsia="Times New Roman" w:hAnsi="Segoe UI Emoji" w:cs="Segoe UI Emoji"/>
          <w:color w:val="6A9955"/>
          <w:sz w:val="21"/>
          <w:szCs w:val="21"/>
          <w:lang w:eastAsia="pl-PL"/>
        </w:rPr>
        <w:t>👇</w:t>
      </w:r>
      <w:r w:rsidRPr="00A27042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1. </w:t>
      </w:r>
      <w:proofErr w:type="spellStart"/>
      <w:r w:rsidRPr="00A27042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Add</w:t>
      </w:r>
      <w:proofErr w:type="spellEnd"/>
      <w:r w:rsidRPr="00A27042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the </w:t>
      </w:r>
      <w:proofErr w:type="spellStart"/>
      <w:r w:rsidRPr="00A27042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following</w:t>
      </w:r>
      <w:proofErr w:type="spellEnd"/>
      <w:r w:rsidRPr="00A27042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A27042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line's</w:t>
      </w:r>
      <w:proofErr w:type="spellEnd"/>
      <w:r w:rsidRPr="00A27042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</w:p>
    <w:p w14:paraId="6FDA7B98" w14:textId="77777777" w:rsidR="00A27042" w:rsidRPr="00A27042" w:rsidRDefault="00A27042" w:rsidP="00A270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proofErr w:type="spellStart"/>
      <w:r w:rsidRPr="00A27042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class</w:t>
      </w:r>
      <w:proofErr w:type="spellEnd"/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A2704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Todo</w:t>
      </w:r>
      <w:proofErr w:type="spellEnd"/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A2704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models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A2704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Model</w:t>
      </w:r>
      <w:proofErr w:type="spellEnd"/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2BC45C6C" w14:textId="77777777" w:rsidR="00A27042" w:rsidRPr="00A27042" w:rsidRDefault="00A27042" w:rsidP="00A270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A27042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A2704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A2704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models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A2704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CharField</w:t>
      </w:r>
      <w:proofErr w:type="spellEnd"/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A27042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max_length</w:t>
      </w:r>
      <w:proofErr w:type="spellEnd"/>
      <w:r w:rsidRPr="00A2704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A27042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100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271A6BC9" w14:textId="77777777" w:rsidR="00A27042" w:rsidRPr="00A27042" w:rsidRDefault="00A27042" w:rsidP="00A270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A27042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completed</w:t>
      </w:r>
      <w:proofErr w:type="spellEnd"/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A2704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A2704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models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A2704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BooleanField</w:t>
      </w:r>
      <w:proofErr w:type="spellEnd"/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A27042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default</w:t>
      </w:r>
      <w:proofErr w:type="spellEnd"/>
      <w:r w:rsidRPr="00A2704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proofErr w:type="spellStart"/>
      <w:r w:rsidRPr="00A27042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False</w:t>
      </w:r>
      <w:proofErr w:type="spellEnd"/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3BA5BB9C" w14:textId="77777777" w:rsidR="00A27042" w:rsidRPr="00A27042" w:rsidRDefault="00A27042" w:rsidP="00A270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A27042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created_at</w:t>
      </w:r>
      <w:proofErr w:type="spellEnd"/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A2704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A2704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models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A27042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DateTimeField</w:t>
      </w:r>
      <w:proofErr w:type="spellEnd"/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A27042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auto_now_add</w:t>
      </w:r>
      <w:proofErr w:type="spellEnd"/>
      <w:r w:rsidRPr="00A27042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A27042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601B3559" w14:textId="77777777" w:rsidR="00A27042" w:rsidRPr="00A27042" w:rsidRDefault="00A27042" w:rsidP="00A270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0EDA83D5" w14:textId="77777777" w:rsidR="00A27042" w:rsidRPr="00A27042" w:rsidRDefault="00A27042" w:rsidP="00A270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A27042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def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A27042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__</w:t>
      </w:r>
      <w:proofErr w:type="spellStart"/>
      <w:r w:rsidRPr="00A27042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str</w:t>
      </w:r>
      <w:proofErr w:type="spellEnd"/>
      <w:r w:rsidRPr="00A27042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__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A27042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self</w:t>
      </w:r>
      <w:proofErr w:type="spellEnd"/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70003674" w14:textId="77777777" w:rsidR="00A27042" w:rsidRPr="00A27042" w:rsidRDefault="00A27042" w:rsidP="00A2704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lastRenderedPageBreak/>
        <w:t xml:space="preserve">        </w:t>
      </w:r>
      <w:r w:rsidRPr="00A27042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A27042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self</w:t>
      </w:r>
      <w:r w:rsidRPr="00A27042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A27042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</w:p>
    <w:p w14:paraId="52DE4F90" w14:textId="77777777" w:rsidR="00F7780D" w:rsidRPr="00F7780D" w:rsidRDefault="00F7780D" w:rsidP="00F7780D"/>
    <w:p w14:paraId="666F6A38" w14:textId="5B9F65D5" w:rsidR="00A9719E" w:rsidRDefault="00BC133F" w:rsidP="00BC133F">
      <w:pPr>
        <w:pStyle w:val="Nagwek2"/>
      </w:pPr>
      <w:bookmarkStart w:id="33" w:name="_Toc153878135"/>
      <w:r>
        <w:t>Views.py</w:t>
      </w:r>
      <w:bookmarkEnd w:id="33"/>
    </w:p>
    <w:p w14:paraId="1A8CFA27" w14:textId="77777777" w:rsidR="00BC133F" w:rsidRDefault="00BC133F" w:rsidP="00BC133F"/>
    <w:p w14:paraId="27ABF340" w14:textId="6D1FD025" w:rsidR="00BC133F" w:rsidRDefault="00826D35" w:rsidP="00BC133F">
      <w:r w:rsidRPr="00826D35">
        <w:t xml:space="preserve">Prosta funkcja widoku oparta na funkcji, która </w:t>
      </w:r>
      <w:proofErr w:type="spellStart"/>
      <w:r w:rsidRPr="00826D35">
        <w:t>renderuje</w:t>
      </w:r>
      <w:proofErr w:type="spellEnd"/>
      <w:r w:rsidRPr="00826D35">
        <w:t xml:space="preserve"> szablon strony głównej oraz dane listy zadań do zrobienia.</w:t>
      </w:r>
    </w:p>
    <w:p w14:paraId="7B4A7244" w14:textId="77777777" w:rsidR="00826D35" w:rsidRDefault="00826D35" w:rsidP="00BC133F"/>
    <w:p w14:paraId="2AB5B3BF" w14:textId="77777777" w:rsidR="0082578E" w:rsidRPr="0082578E" w:rsidRDefault="0082578E" w:rsidP="008257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82578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82578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django</w:t>
      </w: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82578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shortcuts</w:t>
      </w:r>
      <w:proofErr w:type="spellEnd"/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82578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82578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proofErr w:type="spellEnd"/>
    </w:p>
    <w:p w14:paraId="17BD7DFB" w14:textId="77777777" w:rsidR="0082578E" w:rsidRPr="0082578E" w:rsidRDefault="0082578E" w:rsidP="008257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82578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.</w:t>
      </w:r>
      <w:proofErr w:type="spellStart"/>
      <w:r w:rsidRPr="0082578E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models</w:t>
      </w:r>
      <w:proofErr w:type="spellEnd"/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82578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</w:t>
      </w:r>
      <w:proofErr w:type="spellEnd"/>
    </w:p>
    <w:p w14:paraId="5B96C69F" w14:textId="77777777" w:rsidR="0082578E" w:rsidRPr="0082578E" w:rsidRDefault="0082578E" w:rsidP="008257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424EA3B1" w14:textId="77777777" w:rsidR="0082578E" w:rsidRPr="0082578E" w:rsidRDefault="0082578E" w:rsidP="008257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82578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Rendering </w:t>
      </w:r>
      <w:proofErr w:type="spellStart"/>
      <w:r w:rsidRPr="0082578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home</w:t>
      </w:r>
      <w:proofErr w:type="spellEnd"/>
      <w:r w:rsidRPr="0082578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82578E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page</w:t>
      </w:r>
      <w:proofErr w:type="spellEnd"/>
    </w:p>
    <w:p w14:paraId="5DEAA6A6" w14:textId="77777777" w:rsidR="0082578E" w:rsidRPr="0082578E" w:rsidRDefault="0082578E" w:rsidP="008257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82578E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def</w:t>
      </w: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82578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index</w:t>
      </w: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82578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0E0816FC" w14:textId="77777777" w:rsidR="0082578E" w:rsidRPr="0082578E" w:rsidRDefault="0082578E" w:rsidP="008257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82578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todos</w:t>
      </w:r>
      <w:proofErr w:type="spellEnd"/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82578E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Todo.objects.all</w:t>
      </w:r>
      <w:proofErr w:type="spellEnd"/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().</w:t>
      </w:r>
      <w:proofErr w:type="spellStart"/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order_by</w:t>
      </w:r>
      <w:proofErr w:type="spellEnd"/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82578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'-id'</w:t>
      </w: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67666B81" w14:textId="77777777" w:rsidR="0082578E" w:rsidRPr="0082578E" w:rsidRDefault="0082578E" w:rsidP="0082578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82578E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82578E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proofErr w:type="spellEnd"/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82578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82578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'index.html'</w:t>
      </w: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, {</w:t>
      </w:r>
      <w:r w:rsidRPr="0082578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82578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todos</w:t>
      </w:r>
      <w:proofErr w:type="spellEnd"/>
      <w:r w:rsidRPr="0082578E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: </w:t>
      </w:r>
      <w:proofErr w:type="spellStart"/>
      <w:r w:rsidRPr="0082578E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todos</w:t>
      </w:r>
      <w:proofErr w:type="spellEnd"/>
      <w:r w:rsidRPr="0082578E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})</w:t>
      </w:r>
    </w:p>
    <w:p w14:paraId="357EE646" w14:textId="77777777" w:rsidR="00826D35" w:rsidRPr="00BC133F" w:rsidRDefault="00826D35" w:rsidP="00BC133F"/>
    <w:p w14:paraId="67DDD80A" w14:textId="2585DC33" w:rsidR="00E73742" w:rsidRDefault="008D19C9" w:rsidP="00E73742">
      <w:pPr>
        <w:pStyle w:val="Akapitzlist"/>
        <w:numPr>
          <w:ilvl w:val="0"/>
          <w:numId w:val="33"/>
        </w:numPr>
      </w:pPr>
      <w:r w:rsidRPr="009630B0">
        <w:rPr>
          <w:b/>
          <w:bCs/>
        </w:rPr>
        <w:t>Tworzenie nowego zadania (</w:t>
      </w:r>
      <w:proofErr w:type="spellStart"/>
      <w:r w:rsidRPr="009630B0">
        <w:rPr>
          <w:b/>
          <w:bCs/>
        </w:rPr>
        <w:t>create_todo</w:t>
      </w:r>
      <w:proofErr w:type="spellEnd"/>
      <w:r w:rsidRPr="009630B0">
        <w:rPr>
          <w:b/>
          <w:bCs/>
        </w:rPr>
        <w:t>):</w:t>
      </w:r>
      <w:r w:rsidRPr="008D19C9">
        <w:t xml:space="preserve"> Ta funkcja obsługuje żądanie POST i pobiera tytuł z danych POST żądania. Następnie tworzy nowy obiekt </w:t>
      </w:r>
      <w:proofErr w:type="spellStart"/>
      <w:r w:rsidRPr="008D19C9">
        <w:t>Todo</w:t>
      </w:r>
      <w:proofErr w:type="spellEnd"/>
      <w:r w:rsidRPr="008D19C9">
        <w:t xml:space="preserve"> z podanym tytułem, używając metody </w:t>
      </w:r>
      <w:proofErr w:type="spellStart"/>
      <w:r w:rsidRPr="008D19C9">
        <w:t>Todo.objects.create</w:t>
      </w:r>
      <w:proofErr w:type="spellEnd"/>
      <w:r w:rsidRPr="008D19C9">
        <w:t xml:space="preserve">(). Metoda </w:t>
      </w:r>
      <w:proofErr w:type="spellStart"/>
      <w:r w:rsidRPr="008D19C9">
        <w:t>todo.save</w:t>
      </w:r>
      <w:proofErr w:type="spellEnd"/>
      <w:r w:rsidRPr="008D19C9">
        <w:t xml:space="preserve">() zapisuje nowy obiekt </w:t>
      </w:r>
      <w:proofErr w:type="spellStart"/>
      <w:r w:rsidRPr="008D19C9">
        <w:t>Todo</w:t>
      </w:r>
      <w:proofErr w:type="spellEnd"/>
      <w:r w:rsidRPr="008D19C9">
        <w:t xml:space="preserve"> do bazy danych. W końcu pobiera wszystkie obiekty </w:t>
      </w:r>
      <w:proofErr w:type="spellStart"/>
      <w:r w:rsidRPr="008D19C9">
        <w:t>Todo</w:t>
      </w:r>
      <w:proofErr w:type="spellEnd"/>
      <w:r w:rsidRPr="008D19C9">
        <w:t xml:space="preserve"> z bazy danych, uporządkowane według ich identyfikatorów malejąco, i </w:t>
      </w:r>
      <w:proofErr w:type="spellStart"/>
      <w:r w:rsidRPr="008D19C9">
        <w:t>renderuje</w:t>
      </w:r>
      <w:proofErr w:type="spellEnd"/>
      <w:r w:rsidRPr="008D19C9">
        <w:t xml:space="preserve"> szablon 'todo-list.html' z zaktualizowaną listą zadań do zrobienia.</w:t>
      </w:r>
    </w:p>
    <w:p w14:paraId="1B5E96D6" w14:textId="77777777" w:rsidR="009630B0" w:rsidRDefault="009630B0" w:rsidP="009630B0">
      <w:pPr>
        <w:ind w:left="360"/>
      </w:pPr>
    </w:p>
    <w:p w14:paraId="24A890C8" w14:textId="65112DF8" w:rsidR="008D19C9" w:rsidRPr="008D19C9" w:rsidRDefault="008D19C9" w:rsidP="00E73742">
      <w:pPr>
        <w:pStyle w:val="Akapitzlist"/>
        <w:numPr>
          <w:ilvl w:val="0"/>
          <w:numId w:val="33"/>
        </w:numPr>
      </w:pPr>
      <w:r w:rsidRPr="009630B0">
        <w:rPr>
          <w:b/>
          <w:bCs/>
        </w:rPr>
        <w:t>Oznaczanie zadania jako ukończone (</w:t>
      </w:r>
      <w:proofErr w:type="spellStart"/>
      <w:r w:rsidRPr="009630B0">
        <w:rPr>
          <w:b/>
          <w:bCs/>
        </w:rPr>
        <w:t>mark_todo</w:t>
      </w:r>
      <w:proofErr w:type="spellEnd"/>
      <w:r w:rsidRPr="009630B0">
        <w:rPr>
          <w:b/>
          <w:bCs/>
        </w:rPr>
        <w:t>):</w:t>
      </w:r>
      <w:r w:rsidRPr="008D19C9">
        <w:t xml:space="preserve"> Ta funkcja przyjmuje identyfikator główny (</w:t>
      </w:r>
      <w:proofErr w:type="spellStart"/>
      <w:r w:rsidRPr="008D19C9">
        <w:t>pk</w:t>
      </w:r>
      <w:proofErr w:type="spellEnd"/>
      <w:r w:rsidRPr="008D19C9">
        <w:t xml:space="preserve">) jako parametr i pobiera odpowiadający mu obiekt </w:t>
      </w:r>
      <w:proofErr w:type="spellStart"/>
      <w:r w:rsidRPr="008D19C9">
        <w:t>Todo</w:t>
      </w:r>
      <w:proofErr w:type="spellEnd"/>
      <w:r w:rsidRPr="008D19C9">
        <w:t xml:space="preserve"> za pomocą </w:t>
      </w:r>
      <w:proofErr w:type="spellStart"/>
      <w:r w:rsidRPr="008D19C9">
        <w:t>Todo.objects.get</w:t>
      </w:r>
      <w:proofErr w:type="spellEnd"/>
      <w:r w:rsidRPr="008D19C9">
        <w:t xml:space="preserve">(). Następnie ustawia pole </w:t>
      </w:r>
      <w:proofErr w:type="spellStart"/>
      <w:r w:rsidRPr="008D19C9">
        <w:t>completed</w:t>
      </w:r>
      <w:proofErr w:type="spellEnd"/>
      <w:r w:rsidRPr="008D19C9">
        <w:t xml:space="preserve"> obiektu </w:t>
      </w:r>
      <w:proofErr w:type="spellStart"/>
      <w:r w:rsidRPr="008D19C9">
        <w:t>Todo</w:t>
      </w:r>
      <w:proofErr w:type="spellEnd"/>
      <w:r w:rsidRPr="008D19C9">
        <w:t xml:space="preserve"> na True i zapisuje zmiany w bazie danych. Następnie pobiera wszystkie obiekty </w:t>
      </w:r>
      <w:proofErr w:type="spellStart"/>
      <w:r w:rsidRPr="008D19C9">
        <w:t>Todo</w:t>
      </w:r>
      <w:proofErr w:type="spellEnd"/>
      <w:r w:rsidRPr="008D19C9">
        <w:t xml:space="preserve"> z bazy danych, uporządkowane według ich identyfikatorów malejąco, i </w:t>
      </w:r>
      <w:proofErr w:type="spellStart"/>
      <w:r w:rsidRPr="008D19C9">
        <w:t>renderuje</w:t>
      </w:r>
      <w:proofErr w:type="spellEnd"/>
      <w:r w:rsidRPr="008D19C9">
        <w:t xml:space="preserve"> szablon 'todo-list.html' z zaktualizowaną listą zadań do zrobienia.</w:t>
      </w:r>
    </w:p>
    <w:p w14:paraId="4DA82C8B" w14:textId="77777777" w:rsidR="00E73742" w:rsidRDefault="00E73742" w:rsidP="008D19C9"/>
    <w:p w14:paraId="71C6FEFA" w14:textId="79970667" w:rsidR="008D19C9" w:rsidRDefault="008D19C9" w:rsidP="00E73742">
      <w:pPr>
        <w:pStyle w:val="Akapitzlist"/>
        <w:numPr>
          <w:ilvl w:val="0"/>
          <w:numId w:val="33"/>
        </w:numPr>
      </w:pPr>
      <w:r w:rsidRPr="009630B0">
        <w:rPr>
          <w:b/>
          <w:bCs/>
        </w:rPr>
        <w:t>Usuwanie zadania (</w:t>
      </w:r>
      <w:proofErr w:type="spellStart"/>
      <w:r w:rsidRPr="009630B0">
        <w:rPr>
          <w:b/>
          <w:bCs/>
        </w:rPr>
        <w:t>delete_todo</w:t>
      </w:r>
      <w:proofErr w:type="spellEnd"/>
      <w:r w:rsidRPr="009630B0">
        <w:rPr>
          <w:b/>
          <w:bCs/>
        </w:rPr>
        <w:t>):</w:t>
      </w:r>
      <w:r w:rsidRPr="008D19C9">
        <w:t xml:space="preserve"> Ta funkcja również przyjmuje identyfikator główny (</w:t>
      </w:r>
      <w:proofErr w:type="spellStart"/>
      <w:r w:rsidRPr="008D19C9">
        <w:t>pk</w:t>
      </w:r>
      <w:proofErr w:type="spellEnd"/>
      <w:r w:rsidRPr="008D19C9">
        <w:t xml:space="preserve">) jako parametr i pobiera odpowiadający mu obiekt </w:t>
      </w:r>
      <w:proofErr w:type="spellStart"/>
      <w:r w:rsidRPr="008D19C9">
        <w:t>Todo</w:t>
      </w:r>
      <w:proofErr w:type="spellEnd"/>
      <w:r w:rsidRPr="008D19C9">
        <w:t xml:space="preserve"> za pomocą </w:t>
      </w:r>
      <w:proofErr w:type="spellStart"/>
      <w:r w:rsidRPr="008D19C9">
        <w:t>Todo.objects.get</w:t>
      </w:r>
      <w:proofErr w:type="spellEnd"/>
      <w:r w:rsidRPr="008D19C9">
        <w:t xml:space="preserve">(). Następnie usuwa obiekt </w:t>
      </w:r>
      <w:proofErr w:type="spellStart"/>
      <w:r w:rsidRPr="008D19C9">
        <w:t>Todo</w:t>
      </w:r>
      <w:proofErr w:type="spellEnd"/>
      <w:r w:rsidRPr="008D19C9">
        <w:t xml:space="preserve"> z bazy danych za pomocą metody </w:t>
      </w:r>
      <w:proofErr w:type="spellStart"/>
      <w:r w:rsidRPr="008D19C9">
        <w:t>delete</w:t>
      </w:r>
      <w:proofErr w:type="spellEnd"/>
      <w:r w:rsidRPr="008D19C9">
        <w:t xml:space="preserve">(). Podobnie jak w poprzednich przypadkach, pobiera wszystkie obiekty </w:t>
      </w:r>
      <w:proofErr w:type="spellStart"/>
      <w:r w:rsidRPr="008D19C9">
        <w:t>Todo</w:t>
      </w:r>
      <w:proofErr w:type="spellEnd"/>
      <w:r w:rsidRPr="008D19C9">
        <w:t xml:space="preserve"> z bazy danych, uporządkowane według ich identyfikatorów malejąco, i </w:t>
      </w:r>
      <w:proofErr w:type="spellStart"/>
      <w:r w:rsidRPr="008D19C9">
        <w:t>renderuje</w:t>
      </w:r>
      <w:proofErr w:type="spellEnd"/>
      <w:r w:rsidRPr="008D19C9">
        <w:t xml:space="preserve"> szablon 'todo-list.html' z zaktualizowaną listą zadań do zrobienia.</w:t>
      </w:r>
    </w:p>
    <w:p w14:paraId="29942C00" w14:textId="77777777" w:rsidR="00E73742" w:rsidRPr="008D19C9" w:rsidRDefault="00E73742" w:rsidP="00CE2252"/>
    <w:p w14:paraId="7A30B11B" w14:textId="77777777" w:rsidR="008D19C9" w:rsidRPr="008D19C9" w:rsidRDefault="008D19C9" w:rsidP="008D19C9">
      <w:r w:rsidRPr="008D19C9">
        <w:t xml:space="preserve">W każdej funkcji, po modyfikacji obiektów </w:t>
      </w:r>
      <w:proofErr w:type="spellStart"/>
      <w:r w:rsidRPr="008D19C9">
        <w:t>Todo</w:t>
      </w:r>
      <w:proofErr w:type="spellEnd"/>
      <w:r w:rsidRPr="008D19C9">
        <w:t xml:space="preserve"> lub usunięciu jednego, </w:t>
      </w:r>
      <w:proofErr w:type="spellStart"/>
      <w:r w:rsidRPr="008D19C9">
        <w:t>renderowany</w:t>
      </w:r>
      <w:proofErr w:type="spellEnd"/>
      <w:r w:rsidRPr="008D19C9">
        <w:t xml:space="preserve"> jest szablon 'todo-list.html', aby wyświetlić zaktualizowaną listę zadań do zrobienia.</w:t>
      </w:r>
    </w:p>
    <w:p w14:paraId="3907556A" w14:textId="77777777" w:rsidR="008D19C9" w:rsidRPr="008D19C9" w:rsidRDefault="008D19C9" w:rsidP="008D19C9">
      <w:r w:rsidRPr="008D19C9">
        <w:t xml:space="preserve">[Uwaga: Upewnij się, że powiązane wzorce URL są poprawnie zdefiniowane i przypisane do tych funkcji w konfiguracji URL aplikacji </w:t>
      </w:r>
      <w:proofErr w:type="spellStart"/>
      <w:r w:rsidRPr="008D19C9">
        <w:t>Django</w:t>
      </w:r>
      <w:proofErr w:type="spellEnd"/>
      <w:r w:rsidRPr="008D19C9">
        <w:t>.]</w:t>
      </w:r>
    </w:p>
    <w:p w14:paraId="38CAC569" w14:textId="77777777" w:rsidR="004C7502" w:rsidRDefault="004C7502" w:rsidP="004C7502"/>
    <w:p w14:paraId="1DB7BD8E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django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5B297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shortcuts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proofErr w:type="spellEnd"/>
    </w:p>
    <w:p w14:paraId="2CEFC2EF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from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.</w:t>
      </w:r>
      <w:proofErr w:type="spellStart"/>
      <w:r w:rsidRPr="005B297D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models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import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</w:t>
      </w:r>
      <w:proofErr w:type="spellEnd"/>
    </w:p>
    <w:p w14:paraId="05161635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3B5E9864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Rendering </w:t>
      </w:r>
      <w:proofErr w:type="spellStart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home</w:t>
      </w:r>
      <w:proofErr w:type="spellEnd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page</w:t>
      </w:r>
      <w:proofErr w:type="spellEnd"/>
    </w:p>
    <w:p w14:paraId="37090374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def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index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6FD64BC9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todos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Todo.objects.all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().</w:t>
      </w:r>
      <w:proofErr w:type="spellStart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order_by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'-id'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0B264546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5B297D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'index.html'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, {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todos</w:t>
      </w:r>
      <w:proofErr w:type="spellEnd"/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: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todos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})</w:t>
      </w:r>
    </w:p>
    <w:p w14:paraId="563C4D98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62799EC7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</w:t>
      </w:r>
      <w:proofErr w:type="spellStart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Creating</w:t>
      </w:r>
      <w:proofErr w:type="spellEnd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a </w:t>
      </w:r>
      <w:proofErr w:type="spellStart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new</w:t>
      </w:r>
      <w:proofErr w:type="spellEnd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Todo</w:t>
      </w:r>
      <w:proofErr w:type="spellEnd"/>
    </w:p>
    <w:p w14:paraId="6ECD1AF9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def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create_todo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4D90A4C3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lastRenderedPageBreak/>
        <w:t xml:space="preserve">   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.POST.get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title</w:t>
      </w:r>
      <w:proofErr w:type="spellEnd"/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410DB2AB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Todo.objects.create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5B297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458C1E31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.save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</w:t>
      </w:r>
    </w:p>
    <w:p w14:paraId="2B6F1000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todos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Todo.objects.all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().</w:t>
      </w:r>
      <w:proofErr w:type="spellStart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order_by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'-id'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5EC58D71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5B297D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'todo-list.html'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, {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todos</w:t>
      </w:r>
      <w:proofErr w:type="spellEnd"/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: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todos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})</w:t>
      </w:r>
    </w:p>
    <w:p w14:paraId="5BCFFFCA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5594DD1F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</w:t>
      </w:r>
      <w:proofErr w:type="spellStart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Marking</w:t>
      </w:r>
      <w:proofErr w:type="spellEnd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completed</w:t>
      </w:r>
      <w:proofErr w:type="spellEnd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True</w:t>
      </w:r>
    </w:p>
    <w:p w14:paraId="4AF3C7F3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def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mark_todo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pk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054A9F61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Todo.objects.get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pk</w:t>
      </w:r>
      <w:proofErr w:type="spellEnd"/>
      <w:r w:rsidRPr="005B297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pk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1AD10782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.completed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True</w:t>
      </w:r>
    </w:p>
    <w:p w14:paraId="6019D3B3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.save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</w:t>
      </w:r>
    </w:p>
    <w:p w14:paraId="59DB732F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todos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Todo.objects.all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().</w:t>
      </w:r>
      <w:proofErr w:type="spellStart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order_by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'-id'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52DEC743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5B297D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'todo-list.html'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, {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todos</w:t>
      </w:r>
      <w:proofErr w:type="spellEnd"/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: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todos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})</w:t>
      </w:r>
    </w:p>
    <w:p w14:paraId="478F327A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5B9043B1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# </w:t>
      </w:r>
      <w:proofErr w:type="spellStart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Deleting</w:t>
      </w:r>
      <w:proofErr w:type="spellEnd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a </w:t>
      </w:r>
      <w:proofErr w:type="spellStart"/>
      <w:r w:rsidRPr="005B297D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Todo</w:t>
      </w:r>
      <w:proofErr w:type="spellEnd"/>
    </w:p>
    <w:p w14:paraId="4881C12E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def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delete_todo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pk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):</w:t>
      </w:r>
    </w:p>
    <w:p w14:paraId="34DCE06C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Todo.objects.get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pk</w:t>
      </w:r>
      <w:proofErr w:type="spellEnd"/>
      <w:r w:rsidRPr="005B297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pk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189A597E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.delete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</w:t>
      </w:r>
    </w:p>
    <w:p w14:paraId="7467EA79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todos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5B297D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Todo.objects.all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().</w:t>
      </w:r>
      <w:proofErr w:type="spellStart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order_by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'-id'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)</w:t>
      </w:r>
    </w:p>
    <w:p w14:paraId="519B0A88" w14:textId="77777777" w:rsidR="005B297D" w:rsidRPr="005B297D" w:rsidRDefault="005B297D" w:rsidP="005B297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5B297D">
        <w:rPr>
          <w:rFonts w:ascii="Consolas" w:eastAsia="Times New Roman" w:hAnsi="Consolas" w:cs="Times New Roman"/>
          <w:color w:val="C586C0"/>
          <w:sz w:val="21"/>
          <w:szCs w:val="21"/>
          <w:lang w:eastAsia="pl-PL"/>
        </w:rPr>
        <w:t>return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5B297D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render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(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request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'todo-list.html'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, {</w:t>
      </w:r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todos</w:t>
      </w:r>
      <w:proofErr w:type="spellEnd"/>
      <w:r w:rsidRPr="005B297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: </w:t>
      </w:r>
      <w:proofErr w:type="spellStart"/>
      <w:r w:rsidRPr="005B297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todos</w:t>
      </w:r>
      <w:proofErr w:type="spellEnd"/>
      <w:r w:rsidRPr="005B297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})</w:t>
      </w:r>
    </w:p>
    <w:p w14:paraId="76B1D63A" w14:textId="77777777" w:rsidR="004C7502" w:rsidRDefault="004C7502" w:rsidP="004C7502"/>
    <w:p w14:paraId="0207D17F" w14:textId="4234A1A6" w:rsidR="00A13624" w:rsidRDefault="00A13624" w:rsidP="00A13624">
      <w:pPr>
        <w:pStyle w:val="Nagwek2"/>
      </w:pPr>
      <w:bookmarkStart w:id="34" w:name="_Toc153878136"/>
      <w:r>
        <w:t>Templates</w:t>
      </w:r>
      <w:bookmarkEnd w:id="34"/>
    </w:p>
    <w:p w14:paraId="56D896AE" w14:textId="02384420" w:rsidR="00BE345C" w:rsidRPr="00BE345C" w:rsidRDefault="00BE345C" w:rsidP="00BE345C">
      <w:r w:rsidRPr="00BE345C">
        <w:rPr>
          <w:noProof/>
        </w:rPr>
        <w:drawing>
          <wp:inline distT="0" distB="0" distL="0" distR="0" wp14:anchorId="439A24CA" wp14:editId="0B8236D3">
            <wp:extent cx="1714739" cy="885949"/>
            <wp:effectExtent l="0" t="0" r="0" b="9525"/>
            <wp:docPr id="275175081" name="Picture 275175081" descr="Obraz zawierający zrzut ekranu, Czcionka, tekst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75081" name="Obraz 1" descr="Obraz zawierający zrzut ekranu, Czcionka, tekst, numer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F8A4" w14:textId="2E52DD16" w:rsidR="00EB5FB9" w:rsidRDefault="005168E2" w:rsidP="00D946C3">
      <w:pPr>
        <w:pStyle w:val="Nagwek3"/>
      </w:pPr>
      <w:bookmarkStart w:id="35" w:name="_Toc153878137"/>
      <w:r>
        <w:t>tb</w:t>
      </w:r>
      <w:r w:rsidR="00EB5FB9">
        <w:t>ase.html</w:t>
      </w:r>
      <w:bookmarkEnd w:id="35"/>
    </w:p>
    <w:p w14:paraId="0937E949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load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static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40FD5762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&lt;!</w:t>
      </w:r>
      <w:proofErr w:type="spellStart"/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doctype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html</w:t>
      </w:r>
      <w:proofErr w:type="spellEnd"/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520E177A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html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lang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pl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01A78B1A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head</w:t>
      </w:r>
      <w:proofErr w:type="spellEnd"/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13900784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meta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charset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"utf-8"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177D06BC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meta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viewport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content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width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=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device-width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, 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initial-scale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=1"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278069E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title</w:t>
      </w:r>
      <w:proofErr w:type="spellEnd"/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block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title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%}{% </w:t>
      </w:r>
      <w:proofErr w:type="spellStart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endblock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title</w:t>
      </w:r>
      <w:proofErr w:type="spellEnd"/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41A2B2F4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</w:p>
    <w:p w14:paraId="19B80AC7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&lt;!-- </w:t>
      </w:r>
      <w:proofErr w:type="spellStart"/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Bootstrap</w:t>
      </w:r>
      <w:proofErr w:type="spellEnd"/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5 </w:t>
      </w:r>
      <w:proofErr w:type="spellStart"/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css</w:t>
      </w:r>
      <w:proofErr w:type="spellEnd"/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--&gt;</w:t>
      </w:r>
    </w:p>
    <w:p w14:paraId="44824511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link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"https://cdn.jsdelivr.net/npm/bootstrap@5.3.0/dist/css/bootstrap.min.css"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rel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stylesheet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integrity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"sha384-9ndCyUaIbzAi2FUVXJi0CjmCapSmO7SnpJef0486qhLnuZ2cdeRhO02iuK6FUUVM"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crossorigin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anonymous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54A06FAC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29E8F2CD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&lt;!-- </w:t>
      </w:r>
      <w:proofErr w:type="spellStart"/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Custom</w:t>
      </w:r>
      <w:proofErr w:type="spellEnd"/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styles</w:t>
      </w:r>
      <w:proofErr w:type="spellEnd"/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--&gt;</w:t>
      </w:r>
    </w:p>
    <w:p w14:paraId="68B769BA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link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rel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stylesheet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href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"{% 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static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'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css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/styles.css' %}"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5F5FFACE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head</w:t>
      </w:r>
      <w:proofErr w:type="spellEnd"/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0025A2CE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body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EE376E1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37545880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container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mt-5"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9D408A8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{% </w:t>
      </w:r>
      <w:proofErr w:type="spellStart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block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content %}</w:t>
      </w:r>
    </w:p>
    <w:p w14:paraId="165CECED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lastRenderedPageBreak/>
        <w:t xml:space="preserve">            {% </w:t>
      </w:r>
      <w:proofErr w:type="spellStart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endblock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05F9F60D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6160FBCE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60A8F8AF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</w:t>
      </w:r>
    </w:p>
    <w:p w14:paraId="4D592C29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</w:t>
      </w:r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&lt;!-- </w:t>
      </w:r>
      <w:proofErr w:type="spellStart"/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Bootstrap</w:t>
      </w:r>
      <w:proofErr w:type="spellEnd"/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5 </w:t>
      </w:r>
      <w:proofErr w:type="spellStart"/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js</w:t>
      </w:r>
      <w:proofErr w:type="spellEnd"/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 xml:space="preserve"> --&gt;</w:t>
      </w:r>
    </w:p>
    <w:p w14:paraId="710011E2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proofErr w:type="spellEnd"/>
      <w:r w:rsidRPr="00E27AC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src</w:t>
      </w:r>
      <w:r w:rsidRPr="00E27AC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"https://cdn.jsdelivr.net/npm/bootstrap@5.3.0/dist/js/bootstrap.bundle.min.js"</w:t>
      </w:r>
      <w:r w:rsidRPr="00E27AC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integrity</w:t>
      </w:r>
      <w:r w:rsidRPr="00E27AC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"sha384-geWF76RCwLtnZ8qwWowPQNguL3RmwHVBC9FhGdlKrxdiJJigb/j/68SIy3Te4Bkz"</w:t>
      </w:r>
      <w:r w:rsidRPr="00E27AC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crossorigin</w:t>
      </w:r>
      <w:proofErr w:type="spellEnd"/>
      <w:r w:rsidRPr="00E27AC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anonymous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&gt;&lt;/</w:t>
      </w:r>
      <w:proofErr w:type="spellStart"/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proofErr w:type="spellEnd"/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2ABB0802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</w:t>
      </w:r>
    </w:p>
    <w:p w14:paraId="642F06C5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</w:t>
      </w:r>
      <w:r w:rsidRPr="00E27AC8">
        <w:rPr>
          <w:rFonts w:ascii="Consolas" w:eastAsia="Times New Roman" w:hAnsi="Consolas" w:cs="Times New Roman"/>
          <w:color w:val="6A9955"/>
          <w:sz w:val="21"/>
          <w:szCs w:val="21"/>
          <w:lang w:eastAsia="pl-PL"/>
        </w:rPr>
        <w:t>&lt;!-- HTMX --&gt;</w:t>
      </w:r>
    </w:p>
    <w:p w14:paraId="7B23AFCB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proofErr w:type="spellEnd"/>
      <w:r w:rsidRPr="00E27AC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src</w:t>
      </w:r>
      <w:proofErr w:type="spellEnd"/>
      <w:r w:rsidRPr="00E27AC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"https://unpkg.com/htmx.org@1.9.2"</w:t>
      </w:r>
      <w:r w:rsidRPr="00E27AC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integrity</w:t>
      </w:r>
      <w:r w:rsidRPr="00E27AC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"sha384-L6OqL9pRWyyFU3+/bjdSri+iIphTN/bvYyM37tICVyOJkWZLpP2vGn6VUEXgzg6h"</w:t>
      </w:r>
      <w:r w:rsidRPr="00E27AC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crossorigin</w:t>
      </w:r>
      <w:proofErr w:type="spellEnd"/>
      <w:r w:rsidRPr="00E27AC8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anonymous</w:t>
      </w:r>
      <w:proofErr w:type="spellEnd"/>
      <w:r w:rsidRPr="00E27AC8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&gt;&lt;/</w:t>
      </w:r>
      <w:proofErr w:type="spellStart"/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proofErr w:type="spellEnd"/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231C0518" w14:textId="77777777" w:rsidR="00E27AC8" w:rsidRPr="00E27AC8" w:rsidRDefault="00E27AC8" w:rsidP="00E27AC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04FC376C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{% </w:t>
      </w:r>
      <w:proofErr w:type="spellStart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block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js_script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5AE6EB92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{% </w:t>
      </w:r>
      <w:proofErr w:type="spellStart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endblock</w:t>
      </w:r>
      <w:proofErr w:type="spellEnd"/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67E828DD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body</w:t>
      </w: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5074848B" w14:textId="77777777" w:rsidR="00E27AC8" w:rsidRPr="00E27AC8" w:rsidRDefault="00E27AC8" w:rsidP="00E27AC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E27AC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html</w:t>
      </w:r>
      <w:proofErr w:type="spellEnd"/>
      <w:r w:rsidRPr="00E27AC8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02959C5E" w14:textId="77777777" w:rsidR="00E27AC8" w:rsidRDefault="00E27AC8" w:rsidP="00E27AC8"/>
    <w:p w14:paraId="064A4EE5" w14:textId="3BF8720E" w:rsidR="00D946C3" w:rsidRDefault="005168E2" w:rsidP="00D946C3">
      <w:pPr>
        <w:pStyle w:val="Nagwek3"/>
      </w:pPr>
      <w:bookmarkStart w:id="36" w:name="_Toc153878138"/>
      <w:r>
        <w:t>t</w:t>
      </w:r>
      <w:r w:rsidR="00B63D0B">
        <w:t>index</w:t>
      </w:r>
      <w:r w:rsidR="00D946C3">
        <w:t>.html</w:t>
      </w:r>
      <w:bookmarkEnd w:id="36"/>
    </w:p>
    <w:p w14:paraId="3436684F" w14:textId="0877C9E2" w:rsidR="00165C91" w:rsidRPr="00165C91" w:rsidRDefault="00165C91" w:rsidP="00165C91">
      <w:r w:rsidRPr="00165C91">
        <w:t xml:space="preserve">To jest element formularza, który używa atrybutów </w:t>
      </w:r>
      <w:proofErr w:type="spellStart"/>
      <w:r w:rsidRPr="00165C91">
        <w:t>htmx</w:t>
      </w:r>
      <w:proofErr w:type="spellEnd"/>
      <w:r w:rsidRPr="00165C91">
        <w:t xml:space="preserve">. Atrybut </w:t>
      </w:r>
      <w:proofErr w:type="spellStart"/>
      <w:r w:rsidRPr="00165C91">
        <w:t>hx</w:t>
      </w:r>
      <w:proofErr w:type="spellEnd"/>
      <w:r w:rsidRPr="00165C91">
        <w:t xml:space="preserve">-post określa URL dla przesłania formularza, a atrybut </w:t>
      </w:r>
      <w:proofErr w:type="spellStart"/>
      <w:r w:rsidRPr="00165C91">
        <w:t>hx</w:t>
      </w:r>
      <w:proofErr w:type="spellEnd"/>
      <w:r w:rsidRPr="00165C91">
        <w:t xml:space="preserve">-target wskazuje element na stronie, który powinien zostać zaktualizowany w odpowiedzi. Tag {% </w:t>
      </w:r>
      <w:proofErr w:type="spellStart"/>
      <w:r w:rsidRPr="00165C91">
        <w:t>csrf_token</w:t>
      </w:r>
      <w:proofErr w:type="spellEnd"/>
      <w:r w:rsidRPr="00165C91">
        <w:t xml:space="preserve"> %} dodaje </w:t>
      </w:r>
      <w:proofErr w:type="spellStart"/>
      <w:r w:rsidRPr="00165C91">
        <w:t>token</w:t>
      </w:r>
      <w:proofErr w:type="spellEnd"/>
      <w:r w:rsidRPr="00165C91">
        <w:t xml:space="preserve"> CSRF do formularza w celach zabezpieczenia.</w:t>
      </w:r>
    </w:p>
    <w:p w14:paraId="264C60F0" w14:textId="77777777" w:rsidR="00165C91" w:rsidRPr="00165C91" w:rsidRDefault="00165C91" w:rsidP="00165C91">
      <w:r w:rsidRPr="00165C91">
        <w:t xml:space="preserve">Element div </w:t>
      </w:r>
      <w:proofErr w:type="spellStart"/>
      <w:r w:rsidRPr="00165C91">
        <w:t>todoList</w:t>
      </w:r>
      <w:proofErr w:type="spellEnd"/>
      <w:r w:rsidRPr="00165C91">
        <w:t>: Ten element &lt;div&gt; o identyfikatorze "</w:t>
      </w:r>
      <w:proofErr w:type="spellStart"/>
      <w:r w:rsidRPr="00165C91">
        <w:t>todoList</w:t>
      </w:r>
      <w:proofErr w:type="spellEnd"/>
      <w:r w:rsidRPr="00165C91">
        <w:t xml:space="preserve">" jest elementem docelowym, który zostanie zaktualizowany w odpowiedzi na przesłanie formularza. Zawiera on również inny szablon o nazwie 'todo-list.html', używając </w:t>
      </w:r>
      <w:proofErr w:type="spellStart"/>
      <w:r w:rsidRPr="00165C91">
        <w:t>tagu</w:t>
      </w:r>
      <w:proofErr w:type="spellEnd"/>
      <w:r w:rsidRPr="00165C91">
        <w:t xml:space="preserve"> {% </w:t>
      </w:r>
      <w:proofErr w:type="spellStart"/>
      <w:r w:rsidRPr="00165C91">
        <w:t>include</w:t>
      </w:r>
      <w:proofErr w:type="spellEnd"/>
      <w:r w:rsidRPr="00165C91">
        <w:t xml:space="preserve"> %}. Szablon 'todo-list.html' prawdopodobnie zawiera HTML reprezentujący listę zadań do zrobienia.</w:t>
      </w:r>
    </w:p>
    <w:p w14:paraId="5B2FA08A" w14:textId="77777777" w:rsidR="00165C91" w:rsidRPr="00165C91" w:rsidRDefault="00165C91" w:rsidP="00165C91">
      <w:r w:rsidRPr="00165C91">
        <w:t xml:space="preserve">Blok </w:t>
      </w:r>
      <w:proofErr w:type="spellStart"/>
      <w:r w:rsidRPr="00165C91">
        <w:t>js_script</w:t>
      </w:r>
      <w:proofErr w:type="spellEnd"/>
      <w:r w:rsidRPr="00165C91">
        <w:t xml:space="preserve">: Ten blok definiuje skrypt JavaScript dodający </w:t>
      </w:r>
      <w:proofErr w:type="spellStart"/>
      <w:r w:rsidRPr="00165C91">
        <w:t>token</w:t>
      </w:r>
      <w:proofErr w:type="spellEnd"/>
      <w:r w:rsidRPr="00165C91">
        <w:t xml:space="preserve"> CSRF do nagłówków żądań </w:t>
      </w:r>
      <w:proofErr w:type="spellStart"/>
      <w:r w:rsidRPr="00165C91">
        <w:t>htmx</w:t>
      </w:r>
      <w:proofErr w:type="spellEnd"/>
      <w:r w:rsidRPr="00165C91">
        <w:t xml:space="preserve">. Zapewnia to, że ochrona CSRF jest stosowana podczas wykonywania żądań </w:t>
      </w:r>
      <w:proofErr w:type="spellStart"/>
      <w:r w:rsidRPr="00165C91">
        <w:t>htmx</w:t>
      </w:r>
      <w:proofErr w:type="spellEnd"/>
      <w:r w:rsidRPr="00165C91">
        <w:t>.</w:t>
      </w:r>
    </w:p>
    <w:p w14:paraId="4D2EC7AB" w14:textId="77777777" w:rsidR="00165C91" w:rsidRPr="00165C91" w:rsidRDefault="00165C91" w:rsidP="00165C91">
      <w:r w:rsidRPr="00165C91">
        <w:t xml:space="preserve">Podsumowując, ten szablon </w:t>
      </w:r>
      <w:proofErr w:type="spellStart"/>
      <w:r w:rsidRPr="00165C91">
        <w:t>Django</w:t>
      </w:r>
      <w:proofErr w:type="spellEnd"/>
      <w:r w:rsidRPr="00165C91">
        <w:t xml:space="preserve"> rozszerza szablon podstawowy i definiuje blok zawartości, który obejmuje formularz do tworzenia nowych elementów </w:t>
      </w:r>
      <w:proofErr w:type="spellStart"/>
      <w:r w:rsidRPr="00165C91">
        <w:t>Todo</w:t>
      </w:r>
      <w:proofErr w:type="spellEnd"/>
      <w:r w:rsidRPr="00165C91">
        <w:t xml:space="preserve">. Wykorzystuje </w:t>
      </w:r>
      <w:proofErr w:type="spellStart"/>
      <w:r w:rsidRPr="00165C91">
        <w:t>htmx</w:t>
      </w:r>
      <w:proofErr w:type="spellEnd"/>
      <w:r w:rsidRPr="00165C91">
        <w:t xml:space="preserve"> do obsługi przesyłania formularza asynchronicznie i aktualizacji sekcji „</w:t>
      </w:r>
      <w:proofErr w:type="spellStart"/>
      <w:r w:rsidRPr="00165C91">
        <w:t>todoList</w:t>
      </w:r>
      <w:proofErr w:type="spellEnd"/>
      <w:r w:rsidRPr="00165C91">
        <w:t>” na stronie w odpowiedzi.</w:t>
      </w:r>
    </w:p>
    <w:p w14:paraId="35F89D29" w14:textId="77777777" w:rsidR="00165C91" w:rsidRPr="00165C91" w:rsidRDefault="00165C91" w:rsidP="00165C91"/>
    <w:p w14:paraId="29A02BD1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extends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'base.html' %}</w:t>
      </w:r>
    </w:p>
    <w:p w14:paraId="00BDB869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block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title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 Home {%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endblock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09585290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block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content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1C641D8E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47CE9B40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h3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"my-5"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Welcome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to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Your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List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h3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5C26D375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hx</w:t>
      </w:r>
      <w:proofErr w:type="spellEnd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-post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"{% 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url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'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create_todo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 %}"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hx</w:t>
      </w:r>
      <w:proofErr w:type="spellEnd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-target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"#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todoList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"mx-auto"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588B128F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{%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csrf_token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6A53D6BB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"mb-3 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row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align-items-center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2D61BB85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label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for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todoText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"col-auto col-form-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label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Enter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your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todo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here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: 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label</w:t>
      </w:r>
      <w:proofErr w:type="spellEnd"/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1963B343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lastRenderedPageBreak/>
        <w:t xml:space="preserve">        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"col-6"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20E0D1EE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input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type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text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name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title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"form-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control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todoText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required</w:t>
      </w:r>
      <w:proofErr w:type="spellEnd"/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6BE260F7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66AEC4D6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"col-auto"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59C22F2A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btn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btn-success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Add</w:t>
      </w:r>
      <w:proofErr w:type="spellEnd"/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button</w:t>
      </w:r>
      <w:proofErr w:type="spellEnd"/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09984DE8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2F1631F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71746BAF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form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1A540719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id</w:t>
      </w: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todoList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24A0FA90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{%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include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'todo-list.html' %}</w:t>
      </w:r>
    </w:p>
    <w:p w14:paraId="4EB92DCB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11EA987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005A5F49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endblock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260632B0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56D34222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block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js_script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019D036C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proofErr w:type="spellEnd"/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7F98FD61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document</w:t>
      </w:r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body</w:t>
      </w:r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F978CB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addEventListener</w:t>
      </w:r>
      <w:proofErr w:type="spellEnd"/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htmx:configRequest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(</w:t>
      </w:r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) </w:t>
      </w:r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=&gt;</w:t>
      </w:r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{</w:t>
      </w:r>
    </w:p>
    <w:p w14:paraId="2B3D6674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     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event</w:t>
      </w:r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detail</w:t>
      </w:r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headers</w:t>
      </w:r>
      <w:proofErr w:type="spellEnd"/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[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'X-</w:t>
      </w:r>
      <w:proofErr w:type="spellStart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CSRFToken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</w:t>
      </w:r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] = </w:t>
      </w:r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'{{ </w:t>
      </w:r>
      <w:proofErr w:type="spellStart"/>
      <w:r w:rsidRPr="00F978CB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csrf_token</w:t>
      </w:r>
      <w:proofErr w:type="spellEnd"/>
      <w:r w:rsidRPr="00F978CB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}}'</w:t>
      </w:r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6D904B07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   })</w:t>
      </w:r>
    </w:p>
    <w:p w14:paraId="539B320B" w14:textId="77777777" w:rsidR="00F978CB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F978CB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script</w:t>
      </w:r>
      <w:proofErr w:type="spellEnd"/>
      <w:r w:rsidRPr="00F978CB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5AABE1C6" w14:textId="458DC546" w:rsidR="00A8071F" w:rsidRPr="00F978CB" w:rsidRDefault="00F978CB" w:rsidP="00F978C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endblock</w:t>
      </w:r>
      <w:proofErr w:type="spellEnd"/>
      <w:r w:rsidRPr="00F978CB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09912DF6" w14:textId="77777777" w:rsidR="00D946C3" w:rsidRPr="00D946C3" w:rsidRDefault="00D946C3" w:rsidP="00D946C3"/>
    <w:p w14:paraId="5E2AD46F" w14:textId="7581085E" w:rsidR="00D946C3" w:rsidRPr="00E27AC8" w:rsidRDefault="00A8071F" w:rsidP="00A8071F">
      <w:pPr>
        <w:pStyle w:val="Nagwek3"/>
      </w:pPr>
      <w:bookmarkStart w:id="37" w:name="_Toc153878139"/>
      <w:r>
        <w:t>Todo-list.html</w:t>
      </w:r>
      <w:bookmarkEnd w:id="37"/>
    </w:p>
    <w:p w14:paraId="4F98D0DD" w14:textId="05EB1479" w:rsidR="004C7502" w:rsidRDefault="00B96B1C" w:rsidP="004C7502">
      <w:r w:rsidRPr="00B96B1C">
        <w:t xml:space="preserve">To jest element formularza, który używa atrybutów </w:t>
      </w:r>
      <w:proofErr w:type="spellStart"/>
      <w:r w:rsidRPr="00B96B1C">
        <w:t>htmx</w:t>
      </w:r>
      <w:proofErr w:type="spellEnd"/>
      <w:r w:rsidRPr="00B96B1C">
        <w:t xml:space="preserve">. Atrybut </w:t>
      </w:r>
      <w:proofErr w:type="spellStart"/>
      <w:r w:rsidRPr="00B96B1C">
        <w:t>hx</w:t>
      </w:r>
      <w:proofErr w:type="spellEnd"/>
      <w:r w:rsidRPr="00B96B1C">
        <w:t xml:space="preserve">-post określa URL dla przesłania formularza, a atrybut </w:t>
      </w:r>
      <w:proofErr w:type="spellStart"/>
      <w:r w:rsidRPr="00B96B1C">
        <w:t>hx</w:t>
      </w:r>
      <w:proofErr w:type="spellEnd"/>
      <w:r w:rsidRPr="00B96B1C">
        <w:t xml:space="preserve">-target wskazuje element na stronie, który powinien zostać zaktualizowany w odpowiedzi. Tag {% </w:t>
      </w:r>
      <w:proofErr w:type="spellStart"/>
      <w:r w:rsidRPr="00B96B1C">
        <w:t>csrf_token</w:t>
      </w:r>
      <w:proofErr w:type="spellEnd"/>
      <w:r w:rsidRPr="00B96B1C">
        <w:t xml:space="preserve"> %} dodaje </w:t>
      </w:r>
      <w:proofErr w:type="spellStart"/>
      <w:r w:rsidRPr="00B96B1C">
        <w:t>token</w:t>
      </w:r>
      <w:proofErr w:type="spellEnd"/>
      <w:r w:rsidRPr="00B96B1C">
        <w:t xml:space="preserve"> CSRF do formularza w celach zabezpieczenia.</w:t>
      </w:r>
    </w:p>
    <w:p w14:paraId="1CB77CC7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if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todos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463A9FDB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52136BED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card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="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width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: </w:t>
      </w:r>
      <w:r w:rsidRPr="00356AFD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18rem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;"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4E2034FE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ul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"list-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group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list-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group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-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flush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449DE291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{% for 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in 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todos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7809BCE6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"list-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group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-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item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d-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flex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justify-content-between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align-items-center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28A0B6CC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"{%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if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todo.completed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%}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text-success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text-decoration-line-through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{%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endif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%}"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89171AC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    {{ 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todo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title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}}</w:t>
      </w:r>
    </w:p>
    <w:p w14:paraId="3EC2AADA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4D213F17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0F7E43A7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    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span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action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badge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rounded-pill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text-bg-warning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hx-get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"{%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url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'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mark_todo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 todo.pk %}"</w:t>
      </w:r>
    </w:p>
    <w:p w14:paraId="79F61F87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      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hx</w:t>
      </w:r>
      <w:proofErr w:type="spellEnd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-target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"#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todoList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="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cursor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: 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pointer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;"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356AFD">
        <w:rPr>
          <w:rFonts w:ascii="Segoe UI Symbol" w:eastAsia="Times New Roman" w:hAnsi="Segoe UI Symbol" w:cs="Segoe UI Symbol"/>
          <w:color w:val="CCCCCC"/>
          <w:sz w:val="21"/>
          <w:szCs w:val="21"/>
          <w:lang w:eastAsia="pl-PL"/>
        </w:rPr>
        <w:t>✔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span</w:t>
      </w:r>
      <w:proofErr w:type="spellEnd"/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72247148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    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proofErr w:type="spellStart"/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span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class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action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badge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rounded-pill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text-bg-danger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hx-delete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"{%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url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'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delete_todo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' todo.pk %}"</w:t>
      </w:r>
    </w:p>
    <w:p w14:paraId="7B1ABF14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      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hx</w:t>
      </w:r>
      <w:proofErr w:type="spellEnd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-target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"#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todoList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hx-confirm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"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Are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you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sure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you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wish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 xml:space="preserve"> to </w:t>
      </w:r>
      <w:proofErr w:type="spellStart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delete</w:t>
      </w:r>
      <w:proofErr w:type="spellEnd"/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?"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style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="</w:t>
      </w:r>
      <w:proofErr w:type="spellStart"/>
      <w:r w:rsidRPr="00356AFD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cursor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: </w:t>
      </w:r>
      <w:r w:rsidRPr="00356AFD">
        <w:rPr>
          <w:rFonts w:ascii="Consolas" w:eastAsia="Times New Roman" w:hAnsi="Consolas" w:cs="Times New Roman"/>
          <w:color w:val="CE9178"/>
          <w:sz w:val="21"/>
          <w:szCs w:val="21"/>
          <w:lang w:eastAsia="pl-PL"/>
        </w:rPr>
        <w:t>pointer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;"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X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proofErr w:type="spellStart"/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span</w:t>
      </w:r>
      <w:proofErr w:type="spellEnd"/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4C216012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    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76F6B7B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li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487B1876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    {% 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endfor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35664B59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    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ul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0655F10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lastRenderedPageBreak/>
        <w:t>&lt;/</w:t>
      </w:r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div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3BFCB876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693D63ED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else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732F6BDD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7D49E548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</w:t>
      </w:r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h5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Currently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, 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you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don't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have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any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todos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.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&lt;/</w:t>
      </w:r>
      <w:r w:rsidRPr="00356AFD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h5</w:t>
      </w:r>
      <w:r w:rsidRPr="00356AFD">
        <w:rPr>
          <w:rFonts w:ascii="Consolas" w:eastAsia="Times New Roman" w:hAnsi="Consolas" w:cs="Times New Roman"/>
          <w:color w:val="808080"/>
          <w:sz w:val="21"/>
          <w:szCs w:val="21"/>
          <w:lang w:eastAsia="pl-PL"/>
        </w:rPr>
        <w:t>&gt;</w:t>
      </w:r>
    </w:p>
    <w:p w14:paraId="16EDFFDB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</w:p>
    <w:p w14:paraId="437D4269" w14:textId="77777777" w:rsidR="00356AFD" w:rsidRPr="00356AFD" w:rsidRDefault="00356AFD" w:rsidP="00356AFD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</w:pPr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{% </w:t>
      </w:r>
      <w:proofErr w:type="spellStart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>endif</w:t>
      </w:r>
      <w:proofErr w:type="spellEnd"/>
      <w:r w:rsidRPr="00356AFD">
        <w:rPr>
          <w:rFonts w:ascii="Consolas" w:eastAsia="Times New Roman" w:hAnsi="Consolas" w:cs="Times New Roman"/>
          <w:color w:val="CCCCCC"/>
          <w:sz w:val="21"/>
          <w:szCs w:val="21"/>
          <w:lang w:eastAsia="pl-PL"/>
        </w:rPr>
        <w:t xml:space="preserve"> %}</w:t>
      </w:r>
    </w:p>
    <w:p w14:paraId="50F184D6" w14:textId="77777777" w:rsidR="004C7502" w:rsidRDefault="004C7502" w:rsidP="004C7502"/>
    <w:p w14:paraId="4440240D" w14:textId="77777777" w:rsidR="00B96B1C" w:rsidRPr="00B96B1C" w:rsidRDefault="00B96B1C" w:rsidP="00B96B1C">
      <w:r w:rsidRPr="00B96B1C">
        <w:t xml:space="preserve">Element div </w:t>
      </w:r>
      <w:proofErr w:type="spellStart"/>
      <w:r w:rsidRPr="00B96B1C">
        <w:t>todoList</w:t>
      </w:r>
      <w:proofErr w:type="spellEnd"/>
      <w:r w:rsidRPr="00B96B1C">
        <w:t>: Ten element &lt;div&gt; o identyfikatorze "</w:t>
      </w:r>
      <w:proofErr w:type="spellStart"/>
      <w:r w:rsidRPr="00B96B1C">
        <w:t>todoList</w:t>
      </w:r>
      <w:proofErr w:type="spellEnd"/>
      <w:r w:rsidRPr="00B96B1C">
        <w:t xml:space="preserve">" jest elementem docelowym, który zostanie zaktualizowany w odpowiedzi na przesłanie formularza. Zawiera on również inny szablon o nazwie 'todo-list.html', używając </w:t>
      </w:r>
      <w:proofErr w:type="spellStart"/>
      <w:r w:rsidRPr="00B96B1C">
        <w:t>tagu</w:t>
      </w:r>
      <w:proofErr w:type="spellEnd"/>
      <w:r w:rsidRPr="00B96B1C">
        <w:t xml:space="preserve"> {% </w:t>
      </w:r>
      <w:proofErr w:type="spellStart"/>
      <w:r w:rsidRPr="00B96B1C">
        <w:t>include</w:t>
      </w:r>
      <w:proofErr w:type="spellEnd"/>
      <w:r w:rsidRPr="00B96B1C">
        <w:t xml:space="preserve"> %}. Szablon 'todo-list.html' prawdopodobnie zawiera HTML reprezentujący listę zadań do zrobienia.</w:t>
      </w:r>
    </w:p>
    <w:p w14:paraId="6BB3DAB7" w14:textId="77777777" w:rsidR="00B96B1C" w:rsidRPr="00B96B1C" w:rsidRDefault="00B96B1C" w:rsidP="00B96B1C">
      <w:r w:rsidRPr="00B96B1C">
        <w:t xml:space="preserve">Blok </w:t>
      </w:r>
      <w:proofErr w:type="spellStart"/>
      <w:r w:rsidRPr="00B96B1C">
        <w:t>js_script</w:t>
      </w:r>
      <w:proofErr w:type="spellEnd"/>
      <w:r w:rsidRPr="00B96B1C">
        <w:t xml:space="preserve">: Ten blok definiuje skrypt JavaScript dodający </w:t>
      </w:r>
      <w:proofErr w:type="spellStart"/>
      <w:r w:rsidRPr="00B96B1C">
        <w:t>token</w:t>
      </w:r>
      <w:proofErr w:type="spellEnd"/>
      <w:r w:rsidRPr="00B96B1C">
        <w:t xml:space="preserve"> CSRF do nagłówków żądań </w:t>
      </w:r>
      <w:proofErr w:type="spellStart"/>
      <w:r w:rsidRPr="00B96B1C">
        <w:t>htmx</w:t>
      </w:r>
      <w:proofErr w:type="spellEnd"/>
      <w:r w:rsidRPr="00B96B1C">
        <w:t xml:space="preserve">. Zapewnia to, że ochrona CSRF jest stosowana podczas wykonywania żądań </w:t>
      </w:r>
      <w:proofErr w:type="spellStart"/>
      <w:r w:rsidRPr="00B96B1C">
        <w:t>htmx</w:t>
      </w:r>
      <w:proofErr w:type="spellEnd"/>
      <w:r w:rsidRPr="00B96B1C">
        <w:t>.</w:t>
      </w:r>
    </w:p>
    <w:p w14:paraId="6DDA9012" w14:textId="77777777" w:rsidR="00B96B1C" w:rsidRPr="00B96B1C" w:rsidRDefault="00B96B1C" w:rsidP="00B96B1C">
      <w:r w:rsidRPr="00B96B1C">
        <w:t xml:space="preserve">Podsumowując, ten szablon </w:t>
      </w:r>
      <w:proofErr w:type="spellStart"/>
      <w:r w:rsidRPr="00B96B1C">
        <w:t>Django</w:t>
      </w:r>
      <w:proofErr w:type="spellEnd"/>
      <w:r w:rsidRPr="00B96B1C">
        <w:t xml:space="preserve"> rozszerza szablon podstawowy i definiuje blok zawartości, który obejmuje formularz do tworzenia nowych elementów </w:t>
      </w:r>
      <w:proofErr w:type="spellStart"/>
      <w:r w:rsidRPr="00B96B1C">
        <w:t>Todo</w:t>
      </w:r>
      <w:proofErr w:type="spellEnd"/>
      <w:r w:rsidRPr="00B96B1C">
        <w:t xml:space="preserve">. Wykorzystuje </w:t>
      </w:r>
      <w:proofErr w:type="spellStart"/>
      <w:r w:rsidRPr="00B96B1C">
        <w:t>htmx</w:t>
      </w:r>
      <w:proofErr w:type="spellEnd"/>
      <w:r w:rsidRPr="00B96B1C">
        <w:t xml:space="preserve"> do obsługi przesyłania formularza asynchronicznie i aktualizacji sekcji „</w:t>
      </w:r>
      <w:proofErr w:type="spellStart"/>
      <w:r w:rsidRPr="00B96B1C">
        <w:t>todoList</w:t>
      </w:r>
      <w:proofErr w:type="spellEnd"/>
      <w:r w:rsidRPr="00B96B1C">
        <w:t>” na stronie w odpowiedzi.</w:t>
      </w:r>
    </w:p>
    <w:p w14:paraId="7D90871E" w14:textId="77777777" w:rsidR="004C7502" w:rsidRDefault="004C7502" w:rsidP="004C7502"/>
    <w:p w14:paraId="00DD3320" w14:textId="5FB3B7F5" w:rsidR="001E46CA" w:rsidRDefault="00E7647D" w:rsidP="001E46CA">
      <w:pPr>
        <w:pStyle w:val="Nagwek2"/>
      </w:pPr>
      <w:bookmarkStart w:id="38" w:name="_Toc153878140"/>
      <w:r>
        <w:t>W</w:t>
      </w:r>
      <w:r w:rsidR="001E46CA">
        <w:t xml:space="preserve">ygląd listy </w:t>
      </w:r>
      <w:proofErr w:type="spellStart"/>
      <w:r w:rsidR="001E46CA">
        <w:t>todo</w:t>
      </w:r>
      <w:bookmarkEnd w:id="38"/>
      <w:proofErr w:type="spellEnd"/>
    </w:p>
    <w:p w14:paraId="33E3A236" w14:textId="3B2B0618" w:rsidR="00E7647D" w:rsidRPr="00E7647D" w:rsidRDefault="00E7647D" w:rsidP="00E7647D">
      <w:r>
        <w:t>Tak prezentuje się podstawowy wygląd tej strony:</w:t>
      </w:r>
    </w:p>
    <w:p w14:paraId="16C810DA" w14:textId="44F3F687" w:rsidR="00AB5543" w:rsidRDefault="00D0225F" w:rsidP="0030712B">
      <w:r w:rsidRPr="00D0225F">
        <w:rPr>
          <w:noProof/>
        </w:rPr>
        <w:drawing>
          <wp:inline distT="0" distB="0" distL="0" distR="0" wp14:anchorId="5E457607" wp14:editId="1BE35CB5">
            <wp:extent cx="5579745" cy="1833880"/>
            <wp:effectExtent l="0" t="0" r="1905" b="0"/>
            <wp:docPr id="1290755310" name="Picture 1290755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53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6CA">
        <w:br/>
      </w:r>
    </w:p>
    <w:p w14:paraId="0A12144D" w14:textId="340F90D4" w:rsidR="004C7502" w:rsidRDefault="00E7647D" w:rsidP="004C7502">
      <w:r>
        <w:t>Dodamy nawigację u góry (</w:t>
      </w:r>
      <w:proofErr w:type="spellStart"/>
      <w:r>
        <w:t>navbar</w:t>
      </w:r>
      <w:proofErr w:type="spellEnd"/>
      <w:r>
        <w:t xml:space="preserve">) i zmienimy język na </w:t>
      </w:r>
      <w:r w:rsidR="00ED6F8A">
        <w:t>język użytkownika (</w:t>
      </w:r>
      <w:r>
        <w:t>polski</w:t>
      </w:r>
      <w:r w:rsidR="00ED6F8A">
        <w:t>).</w:t>
      </w:r>
    </w:p>
    <w:p w14:paraId="29573722" w14:textId="2FD80560" w:rsidR="00007BFA" w:rsidRDefault="00007BFA" w:rsidP="004C7502">
      <w:r w:rsidRPr="00007BFA">
        <w:rPr>
          <w:noProof/>
        </w:rPr>
        <w:drawing>
          <wp:inline distT="0" distB="0" distL="0" distR="0" wp14:anchorId="0D52F4D7" wp14:editId="0D6FD399">
            <wp:extent cx="5579745" cy="1445260"/>
            <wp:effectExtent l="0" t="0" r="1905" b="2540"/>
            <wp:docPr id="1014001941" name="Picture 101400194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01941" name="Obraz 1" descr="Obraz zawierający tekst, zrzut ekranu, oprogramowanie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9783" w14:textId="77777777" w:rsidR="004C7502" w:rsidRDefault="004C7502" w:rsidP="004C7502"/>
    <w:p w14:paraId="0926D63E" w14:textId="7974A3A8" w:rsidR="004C7502" w:rsidRDefault="00E84CE4" w:rsidP="00E84CE4">
      <w:pPr>
        <w:pStyle w:val="Nagwek1"/>
      </w:pPr>
      <w:bookmarkStart w:id="39" w:name="_Toc153878141"/>
      <w:r>
        <w:t>Podsumowanie</w:t>
      </w:r>
      <w:bookmarkEnd w:id="39"/>
    </w:p>
    <w:p w14:paraId="08AE4A4A" w14:textId="77777777" w:rsidR="00B23106" w:rsidRDefault="00B23106" w:rsidP="00B23106"/>
    <w:p w14:paraId="2BD3B283" w14:textId="7F8080EA" w:rsidR="00B23106" w:rsidRDefault="005627A0" w:rsidP="00B23106">
      <w:r w:rsidRPr="005627A0">
        <w:t xml:space="preserve">Projekt aplikacji internetowej skupia się na kompleksowej platformie wspomagającej codzienne działania użytkowników. Zapewnia zarządzanie kalendarzem, listą zadań </w:t>
      </w:r>
      <w:proofErr w:type="spellStart"/>
      <w:r w:rsidRPr="005627A0">
        <w:t>todo</w:t>
      </w:r>
      <w:proofErr w:type="spellEnd"/>
      <w:r w:rsidRPr="005627A0">
        <w:t>, kontrolowaną modyfikację, elastyczność dostępu, powiadomienia, personalizację interfejsu, oraz dba o bezpieczeństwo i prywatność.</w:t>
      </w:r>
    </w:p>
    <w:p w14:paraId="1DD281DA" w14:textId="77777777" w:rsidR="004B4BC3" w:rsidRDefault="004B4BC3" w:rsidP="00B23106"/>
    <w:p w14:paraId="61128392" w14:textId="1D4B5442" w:rsidR="005627A0" w:rsidRDefault="0080029A" w:rsidP="00B23106">
      <w:r w:rsidRPr="0080029A">
        <w:t>Aplikacja efektywnie wspiera organizację czasu poprzez planowanie zadań i wydarzeń. Jej uniwersalne zastosowanie obejmuje centralizację informacji, podgląd postępów, zarządzanie zadaniami, wsparcie w planowaniu wydarzeń, łatwy dostęp z różnych urządzeń, wsparcie dla różnych stylów pracy, poprawę produktywności i wsparcie dla planowania długoterminowego.</w:t>
      </w:r>
    </w:p>
    <w:p w14:paraId="4CAC1E08" w14:textId="77777777" w:rsidR="004B4BC3" w:rsidRDefault="004B4BC3" w:rsidP="00B23106"/>
    <w:p w14:paraId="26F9767E" w14:textId="44FD288C" w:rsidR="0080029A" w:rsidRDefault="00D15086" w:rsidP="00B23106">
      <w:r w:rsidRPr="00D15086">
        <w:t>Aplikacja została zaprojektowana, aby zaspokoić konkretne potrzeby biznesowe i użytkowników końcowych. Kluczowe elementy to zarządzanie działaniami, centralizacja informacji, podgląd postępów, zarządzanie zadaniami, wsparcie w planowaniu wydarzeń, łatwy dostęp z dowolnego miejsca, wsparcie dla różnych stylów pracy.</w:t>
      </w:r>
    </w:p>
    <w:p w14:paraId="2B586671" w14:textId="77777777" w:rsidR="004B4BC3" w:rsidRDefault="004B4BC3" w:rsidP="00B23106"/>
    <w:p w14:paraId="2A07D05E" w14:textId="06606597" w:rsidR="004B4BC3" w:rsidRDefault="007F5751" w:rsidP="00B23106">
      <w:r w:rsidRPr="007F5751">
        <w:t>Aplikacja opiera się na spójnej logice, obejmującej zarządzanie zadaniami i wydarzeniami, centralne przechowywanie danych, podgląd postępów, planowanie i kalendarz, elastyczność dostępu, indywidualne dostosowanie, powiadomienia i przypomnienia, zabezpieczenia i bezpieczeństwo, intuicyjną nawigację oraz potencjalnie wsparcie dla zespołów.</w:t>
      </w:r>
    </w:p>
    <w:p w14:paraId="6356EA51" w14:textId="271FA152" w:rsidR="007F5751" w:rsidRDefault="001B7089" w:rsidP="00B23106">
      <w:r w:rsidRPr="001B7089">
        <w:t xml:space="preserve">Stworzenie aplikacji było możliwe dzięki zastosowaniu różnorodnych technologii, takich jak VS </w:t>
      </w:r>
      <w:proofErr w:type="spellStart"/>
      <w:r w:rsidRPr="001B7089">
        <w:t>Code</w:t>
      </w:r>
      <w:proofErr w:type="spellEnd"/>
      <w:r w:rsidRPr="001B7089">
        <w:t xml:space="preserve">, HTML, </w:t>
      </w:r>
      <w:proofErr w:type="spellStart"/>
      <w:r w:rsidRPr="001B7089">
        <w:t>Python</w:t>
      </w:r>
      <w:proofErr w:type="spellEnd"/>
      <w:r w:rsidRPr="001B7089">
        <w:t xml:space="preserve">, </w:t>
      </w:r>
      <w:proofErr w:type="spellStart"/>
      <w:r w:rsidRPr="001B7089">
        <w:t>Bootstrap</w:t>
      </w:r>
      <w:proofErr w:type="spellEnd"/>
      <w:r w:rsidRPr="001B7089">
        <w:t xml:space="preserve">, </w:t>
      </w:r>
      <w:proofErr w:type="spellStart"/>
      <w:r w:rsidRPr="001B7089">
        <w:t>Django</w:t>
      </w:r>
      <w:proofErr w:type="spellEnd"/>
      <w:r w:rsidRPr="001B7089">
        <w:t xml:space="preserve">, Git/GitHub, </w:t>
      </w:r>
      <w:proofErr w:type="spellStart"/>
      <w:r w:rsidRPr="001B7089">
        <w:t>Crispy</w:t>
      </w:r>
      <w:proofErr w:type="spellEnd"/>
      <w:r w:rsidRPr="001B7089">
        <w:t xml:space="preserve">, oraz </w:t>
      </w:r>
      <w:proofErr w:type="spellStart"/>
      <w:r w:rsidRPr="001B7089">
        <w:t>htmx</w:t>
      </w:r>
      <w:proofErr w:type="spellEnd"/>
      <w:r w:rsidRPr="001B7089">
        <w:t>. Każda z tych technologii wniosła specyficzne korzyści, a staranne zarządzanie ograniczeniami pozwala na efektywne wdrożenie aplikacji.</w:t>
      </w:r>
    </w:p>
    <w:p w14:paraId="3B684DE8" w14:textId="77777777" w:rsidR="004B4BC3" w:rsidRDefault="004B4BC3" w:rsidP="00B23106"/>
    <w:p w14:paraId="1D41F458" w14:textId="77777777" w:rsidR="004B4BC3" w:rsidRDefault="004B4BC3" w:rsidP="004B4BC3">
      <w:r>
        <w:t xml:space="preserve">Tworząc projekt aplikacji internetowej do zarządzania kalendarzem i listą zadań </w:t>
      </w:r>
      <w:proofErr w:type="spellStart"/>
      <w:r>
        <w:t>todo</w:t>
      </w:r>
      <w:proofErr w:type="spellEnd"/>
      <w:r>
        <w:t xml:space="preserve">, zdobyłem różnorodne umiejętności i doświadczenia. Przede wszystkim, praca nad tym projektem pozwoliła mi na rozwinięcie umiejętności programowania w </w:t>
      </w:r>
      <w:proofErr w:type="spellStart"/>
      <w:r>
        <w:t>Pythonie</w:t>
      </w:r>
      <w:proofErr w:type="spellEnd"/>
      <w:r>
        <w:t xml:space="preserve">. Wykorzystanie tego języka było kluczowe do efektywnego tworzenia logiki </w:t>
      </w:r>
      <w:proofErr w:type="spellStart"/>
      <w:r>
        <w:t>backendu</w:t>
      </w:r>
      <w:proofErr w:type="spellEnd"/>
      <w:r>
        <w:t xml:space="preserve">, a także do korzystania z </w:t>
      </w:r>
      <w:proofErr w:type="spellStart"/>
      <w:r>
        <w:t>frameworka</w:t>
      </w:r>
      <w:proofErr w:type="spellEnd"/>
      <w:r>
        <w:t xml:space="preserve"> </w:t>
      </w:r>
      <w:proofErr w:type="spellStart"/>
      <w:r>
        <w:t>Django</w:t>
      </w:r>
      <w:proofErr w:type="spellEnd"/>
      <w:r>
        <w:t>.</w:t>
      </w:r>
    </w:p>
    <w:p w14:paraId="0647A2F2" w14:textId="77777777" w:rsidR="004B4BC3" w:rsidRDefault="004B4BC3" w:rsidP="004B4BC3"/>
    <w:p w14:paraId="0542E2A1" w14:textId="77777777" w:rsidR="004B4BC3" w:rsidRDefault="004B4BC3" w:rsidP="004B4BC3">
      <w:r>
        <w:t xml:space="preserve">Praca z </w:t>
      </w:r>
      <w:proofErr w:type="spellStart"/>
      <w:r>
        <w:t>frameworkiem</w:t>
      </w:r>
      <w:proofErr w:type="spellEnd"/>
      <w:r>
        <w:t xml:space="preserve"> </w:t>
      </w:r>
      <w:proofErr w:type="spellStart"/>
      <w:r>
        <w:t>Django</w:t>
      </w:r>
      <w:proofErr w:type="spellEnd"/>
      <w:r>
        <w:t xml:space="preserve"> była kolejnym aspektem projektu, który pozwolił mi na naukę, jak efektywnie tworzyć aplikacje internetowe. Zdobycie doświadczenia w obszarze tworzenia modeli, obsługi bazy danych za pomocą </w:t>
      </w:r>
      <w:proofErr w:type="spellStart"/>
      <w:r>
        <w:t>Django</w:t>
      </w:r>
      <w:proofErr w:type="spellEnd"/>
      <w:r>
        <w:t xml:space="preserve"> ORM oraz implementacji logiki biznesowej było kluczowe dla sukcesu projektu.</w:t>
      </w:r>
    </w:p>
    <w:p w14:paraId="71FCDD41" w14:textId="77777777" w:rsidR="004B4BC3" w:rsidRDefault="004B4BC3" w:rsidP="004B4BC3"/>
    <w:p w14:paraId="0CC0EB3F" w14:textId="77777777" w:rsidR="004B4BC3" w:rsidRDefault="004B4BC3" w:rsidP="004B4BC3">
      <w:r>
        <w:t xml:space="preserve">Projektowanie responsywnego interfejsu użytkownika przy użyciu </w:t>
      </w:r>
      <w:proofErr w:type="spellStart"/>
      <w:r>
        <w:t>Bootstrapa</w:t>
      </w:r>
      <w:proofErr w:type="spellEnd"/>
      <w:r>
        <w:t xml:space="preserve"> było również częścią mojej pracy. Wykorzystanie tego </w:t>
      </w:r>
      <w:proofErr w:type="spellStart"/>
      <w:r>
        <w:t>frameworka</w:t>
      </w:r>
      <w:proofErr w:type="spellEnd"/>
      <w:r>
        <w:t xml:space="preserve"> front-</w:t>
      </w:r>
      <w:proofErr w:type="spellStart"/>
      <w:r>
        <w:t>endowego</w:t>
      </w:r>
      <w:proofErr w:type="spellEnd"/>
      <w:r>
        <w:t xml:space="preserve"> pozwoliło mi na nabycie umiejętności projektowania atrakcyjnego i funkcjonalnego interfejsu, który działa sprawnie na różnych urządzeniach.</w:t>
      </w:r>
    </w:p>
    <w:p w14:paraId="600D8143" w14:textId="77777777" w:rsidR="004B4BC3" w:rsidRDefault="004B4BC3" w:rsidP="004B4BC3"/>
    <w:p w14:paraId="0124DC15" w14:textId="77777777" w:rsidR="004B4BC3" w:rsidRDefault="004B4BC3" w:rsidP="004B4BC3">
      <w:r>
        <w:t>Korzystanie z systemu kontroli wersji Git i platformy GitHub było integralną częścią projektu. Umożliwiło mi to skuteczne śledzenie zmian w kodzie, współpracę zespołową oraz zarządzanie wersjami projektu.</w:t>
      </w:r>
    </w:p>
    <w:p w14:paraId="7E1BC4F4" w14:textId="77777777" w:rsidR="004B4BC3" w:rsidRDefault="004B4BC3" w:rsidP="004B4BC3"/>
    <w:p w14:paraId="0A5FAEBE" w14:textId="77777777" w:rsidR="004B4BC3" w:rsidRDefault="004B4BC3" w:rsidP="004B4BC3">
      <w:r>
        <w:t>Implementacja zabezpieczeń, takich jak uwierzytelnianie i autoryzacja, była ważnym aspektem projektu, który pozwolił mi na rozwinięcie umiejętności dbania o bezpieczeństwo danych użytkowników.</w:t>
      </w:r>
    </w:p>
    <w:p w14:paraId="13BF75D5" w14:textId="77777777" w:rsidR="004B4BC3" w:rsidRDefault="004B4BC3" w:rsidP="004B4BC3"/>
    <w:p w14:paraId="331838CF" w14:textId="77777777" w:rsidR="004B4BC3" w:rsidRDefault="004B4BC3" w:rsidP="004B4BC3">
      <w:r>
        <w:t xml:space="preserve">Wykorzystanie </w:t>
      </w:r>
      <w:proofErr w:type="spellStart"/>
      <w:r>
        <w:t>htmx</w:t>
      </w:r>
      <w:proofErr w:type="spellEnd"/>
      <w:r>
        <w:t xml:space="preserve"> do obsługi asynchronicznych żądań i dynamicznej aktualizacji treści strony pozwoliło mi na rozwinięcie umiejętności pracy z technologią umożliwiającą interaktywne elementy strony.</w:t>
      </w:r>
    </w:p>
    <w:p w14:paraId="43481B2A" w14:textId="77777777" w:rsidR="004B4BC3" w:rsidRDefault="004B4BC3" w:rsidP="004B4BC3"/>
    <w:p w14:paraId="4046FC6A" w14:textId="77777777" w:rsidR="004B4BC3" w:rsidRDefault="004B4BC3" w:rsidP="004B4BC3">
      <w:r>
        <w:lastRenderedPageBreak/>
        <w:t xml:space="preserve">Praktyka korzystania z Visual Studio </w:t>
      </w:r>
      <w:proofErr w:type="spellStart"/>
      <w:r>
        <w:t>Code</w:t>
      </w:r>
      <w:proofErr w:type="spellEnd"/>
      <w:r>
        <w:t xml:space="preserve"> jako edytora tekstu była kluczowa dla efektywnej pracy programistycznej. Pozwoliła mi na wydajne kodowanie i debugowanie aplikacji.</w:t>
      </w:r>
    </w:p>
    <w:p w14:paraId="7E4E4665" w14:textId="77777777" w:rsidR="004B4BC3" w:rsidRDefault="004B4BC3" w:rsidP="004B4BC3"/>
    <w:p w14:paraId="1BEF935E" w14:textId="77777777" w:rsidR="004B4BC3" w:rsidRDefault="004B4BC3" w:rsidP="004B4BC3">
      <w:r>
        <w:t xml:space="preserve">Praca z różnymi technologiami, takimi jak </w:t>
      </w:r>
      <w:proofErr w:type="spellStart"/>
      <w:r>
        <w:t>Python</w:t>
      </w:r>
      <w:proofErr w:type="spellEnd"/>
      <w:r>
        <w:t xml:space="preserve">, HTML, </w:t>
      </w:r>
      <w:proofErr w:type="spellStart"/>
      <w:r>
        <w:t>Bootstrap</w:t>
      </w:r>
      <w:proofErr w:type="spellEnd"/>
      <w:r>
        <w:t xml:space="preserve">, </w:t>
      </w:r>
      <w:proofErr w:type="spellStart"/>
      <w:r>
        <w:t>Django</w:t>
      </w:r>
      <w:proofErr w:type="spellEnd"/>
      <w:r>
        <w:t xml:space="preserve">, Git/GitHub, </w:t>
      </w:r>
      <w:proofErr w:type="spellStart"/>
      <w:r>
        <w:t>Crispy</w:t>
      </w:r>
      <w:proofErr w:type="spellEnd"/>
      <w:r>
        <w:t xml:space="preserve">, i </w:t>
      </w:r>
      <w:proofErr w:type="spellStart"/>
      <w:r>
        <w:t>htmx</w:t>
      </w:r>
      <w:proofErr w:type="spellEnd"/>
      <w:r>
        <w:t>, dostarczyła mi umiejętności organizacji kodu i zasobów projektu oraz rozwijania kreatywnych rozwiązań dla interfejsu użytkownika.</w:t>
      </w:r>
    </w:p>
    <w:p w14:paraId="50F54E98" w14:textId="77777777" w:rsidR="004B4BC3" w:rsidRDefault="004B4BC3" w:rsidP="004B4BC3"/>
    <w:p w14:paraId="41171939" w14:textId="6DD50810" w:rsidR="004B4BC3" w:rsidRDefault="004B4BC3" w:rsidP="004B4BC3">
      <w:r>
        <w:t>Analiza wymagań biznesowych i użytkowych, koordynacja zadań pomiędzy różnymi modułami aplikacji, a także utrzymanie spójności projektu to kolejne aspekty, które przyczyniły się do mojego wszechstronnego rozwoju.</w:t>
      </w:r>
    </w:p>
    <w:p w14:paraId="2704A310" w14:textId="318CBBBF" w:rsidR="000C4EAB" w:rsidRPr="00B23106" w:rsidRDefault="000C4EAB" w:rsidP="00B23106">
      <w:r w:rsidRPr="000C4EAB">
        <w:t>Aplikacja stanowi kompleksowe narzędzie do organizacji codziennego życia, zarządzania zadaniami i planowania przyszłych wydarzeń. Jej uniwersalne zastosowanie, spójna koncepcja i logiczne podejście do technologii sprawiają, że spełnia ona oczekiwania zarówno biznesu, jak i użytkowników końcowych, poprawiając efektywność i satysfakcję z organizacji codziennych obowiązków.</w:t>
      </w:r>
    </w:p>
    <w:p w14:paraId="2E7E29D8" w14:textId="5BCEA3CA" w:rsidR="00E84CE4" w:rsidRDefault="00E84CE4" w:rsidP="00E84CE4">
      <w:pPr>
        <w:pStyle w:val="Nagwek1"/>
      </w:pPr>
      <w:bookmarkStart w:id="40" w:name="_Toc153878142"/>
      <w:r>
        <w:t>Literatura</w:t>
      </w:r>
      <w:bookmarkEnd w:id="40"/>
    </w:p>
    <w:p w14:paraId="1DF71190" w14:textId="3D4F95A4" w:rsidR="00E83EEF" w:rsidRPr="00E83EEF" w:rsidRDefault="00E51E67" w:rsidP="00E83EEF">
      <w:r w:rsidRPr="00E51E67">
        <w:t>https://medium.com/@devsumitg/django-auth-user-signup-and-login-7b424dae7fab</w:t>
      </w:r>
    </w:p>
    <w:p w14:paraId="30F9E1FF" w14:textId="5CE44C4A" w:rsidR="009D17C3" w:rsidRPr="009D17C3" w:rsidRDefault="00E83EEF" w:rsidP="009D17C3">
      <w:r w:rsidRPr="00E83EEF">
        <w:t>https://tutorial101.blogspot.com/2022/05/python-django-ajax-fullcalender-crud.html</w:t>
      </w:r>
    </w:p>
    <w:p w14:paraId="672C185C" w14:textId="326B63E6" w:rsidR="00E84CE4" w:rsidRDefault="006D550D" w:rsidP="00E84CE4">
      <w:hyperlink r:id="rId48" w:history="1">
        <w:r w:rsidR="00E84CE4" w:rsidRPr="007D0C2A">
          <w:rPr>
            <w:rStyle w:val="Hipercze"/>
          </w:rPr>
          <w:t>https://medium.com/@devsumitg/simple-todo-list-app-in-django-framework-htmx-bootstrap-5-8b68cbd47a1a</w:t>
        </w:r>
      </w:hyperlink>
    </w:p>
    <w:p w14:paraId="11F0D81F" w14:textId="273123C3" w:rsidR="00A04C38" w:rsidRDefault="006D550D" w:rsidP="00E84CE4">
      <w:hyperlink r:id="rId49" w:history="1">
        <w:r w:rsidR="00555DAA" w:rsidRPr="007D0C2A">
          <w:rPr>
            <w:rStyle w:val="Hipercze"/>
          </w:rPr>
          <w:t>https://getbootstrap.com/docs/5.3/getting-started/introduction/</w:t>
        </w:r>
      </w:hyperlink>
    </w:p>
    <w:p w14:paraId="05C8AF78" w14:textId="726261D4" w:rsidR="00555DAA" w:rsidRDefault="006D550D" w:rsidP="00E84CE4">
      <w:hyperlink r:id="rId50" w:history="1">
        <w:r w:rsidR="00555DAA" w:rsidRPr="007D0C2A">
          <w:rPr>
            <w:rStyle w:val="Hipercze"/>
          </w:rPr>
          <w:t>https://api.jquery.com/category/ajax/</w:t>
        </w:r>
      </w:hyperlink>
    </w:p>
    <w:p w14:paraId="410FB9B9" w14:textId="090DD01B" w:rsidR="00555DAA" w:rsidRDefault="006D550D" w:rsidP="00E84CE4">
      <w:hyperlink r:id="rId51" w:history="1">
        <w:r w:rsidR="003C4A85" w:rsidRPr="007D0C2A">
          <w:rPr>
            <w:rStyle w:val="Hipercze"/>
          </w:rPr>
          <w:t>https://api.jquery.com/</w:t>
        </w:r>
      </w:hyperlink>
    </w:p>
    <w:p w14:paraId="1C0492DB" w14:textId="13DC33ED" w:rsidR="003C4A85" w:rsidRDefault="002872E2" w:rsidP="00E84CE4">
      <w:r w:rsidRPr="002872E2">
        <w:t>https://docs.djangoproject.com/en/5.0/</w:t>
      </w:r>
    </w:p>
    <w:p w14:paraId="41F6B2DC" w14:textId="0603425D" w:rsidR="00E84CE4" w:rsidRDefault="006D550D" w:rsidP="00E84CE4">
      <w:hyperlink r:id="rId52" w:history="1">
        <w:r w:rsidR="00B3376E" w:rsidRPr="007D0C2A">
          <w:rPr>
            <w:rStyle w:val="Hipercze"/>
          </w:rPr>
          <w:t>https://django-crispy-forms.readthedocs.io/en/latest/</w:t>
        </w:r>
      </w:hyperlink>
    </w:p>
    <w:p w14:paraId="482E6A0E" w14:textId="268DDBCC" w:rsidR="00B3376E" w:rsidRDefault="006D550D" w:rsidP="00E84CE4">
      <w:hyperlink r:id="rId53" w:history="1">
        <w:r w:rsidR="0066606E" w:rsidRPr="007D0C2A">
          <w:rPr>
            <w:rStyle w:val="Hipercze"/>
          </w:rPr>
          <w:t>https://htmx.org/docs/</w:t>
        </w:r>
      </w:hyperlink>
    </w:p>
    <w:p w14:paraId="191EBD4F" w14:textId="4071FF55" w:rsidR="0066606E" w:rsidRDefault="006D550D" w:rsidP="00E84CE4">
      <w:hyperlink r:id="rId54" w:history="1">
        <w:r w:rsidR="00912B6D" w:rsidRPr="007D0C2A">
          <w:rPr>
            <w:rStyle w:val="Hipercze"/>
          </w:rPr>
          <w:t>https://git-scm.com/doc</w:t>
        </w:r>
      </w:hyperlink>
    </w:p>
    <w:p w14:paraId="51DD64F9" w14:textId="63335544" w:rsidR="00912B6D" w:rsidRDefault="00912B6D" w:rsidP="00E84CE4">
      <w:r w:rsidRPr="00912B6D">
        <w:t>https://docs.github.com/en</w:t>
      </w:r>
    </w:p>
    <w:p w14:paraId="3A0F2B1F" w14:textId="6799CE99" w:rsidR="004C7502" w:rsidRDefault="006D550D" w:rsidP="004C7502">
      <w:hyperlink r:id="rId55" w:history="1">
        <w:r w:rsidR="00AF3A78" w:rsidRPr="007D0C2A">
          <w:rPr>
            <w:rStyle w:val="Hipercze"/>
          </w:rPr>
          <w:t>https://code.visualstudio.com/docs</w:t>
        </w:r>
      </w:hyperlink>
    </w:p>
    <w:p w14:paraId="336030FB" w14:textId="3CB76CB5" w:rsidR="00AF3A78" w:rsidRDefault="006D550D" w:rsidP="004C7502">
      <w:hyperlink r:id="rId56" w:history="1">
        <w:r w:rsidR="003F56F0" w:rsidRPr="007D0C2A">
          <w:rPr>
            <w:rStyle w:val="Hipercze"/>
          </w:rPr>
          <w:t>https://developer.mozilla.org/en-US/docs/Web/HTML</w:t>
        </w:r>
      </w:hyperlink>
    </w:p>
    <w:p w14:paraId="4EDF0511" w14:textId="3F1CAF38" w:rsidR="003F56F0" w:rsidRDefault="003F56F0" w:rsidP="004C7502">
      <w:r w:rsidRPr="003F56F0">
        <w:t>https://fullcalendar.io/</w:t>
      </w:r>
    </w:p>
    <w:sectPr w:rsidR="003F56F0" w:rsidSect="00076121">
      <w:pgSz w:w="11906" w:h="16838" w:code="9"/>
      <w:pgMar w:top="1134" w:right="1134" w:bottom="1134" w:left="1134" w:header="709" w:footer="709" w:gutter="85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A52AB" w14:textId="77777777" w:rsidR="00F1016D" w:rsidRDefault="00F1016D" w:rsidP="00037648">
      <w:r>
        <w:separator/>
      </w:r>
    </w:p>
  </w:endnote>
  <w:endnote w:type="continuationSeparator" w:id="0">
    <w:p w14:paraId="2C8637B4" w14:textId="77777777" w:rsidR="00F1016D" w:rsidRDefault="00F1016D" w:rsidP="00037648">
      <w:r>
        <w:continuationSeparator/>
      </w:r>
    </w:p>
  </w:endnote>
  <w:endnote w:type="continuationNotice" w:id="1">
    <w:p w14:paraId="727A718A" w14:textId="77777777" w:rsidR="00F1016D" w:rsidRDefault="00F101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3083405"/>
      <w:docPartObj>
        <w:docPartGallery w:val="Page Numbers (Bottom of Page)"/>
        <w:docPartUnique/>
      </w:docPartObj>
    </w:sdtPr>
    <w:sdtEndPr/>
    <w:sdtContent>
      <w:p w14:paraId="5B40BA04" w14:textId="77777777" w:rsidR="00097D70" w:rsidRDefault="00830D81" w:rsidP="00097D70">
        <w:pPr>
          <w:jc w:val="center"/>
        </w:pPr>
        <w:r w:rsidRPr="00D1349F">
          <w:rPr>
            <w:rFonts w:cs="Times New Roman"/>
            <w:sz w:val="20"/>
            <w:szCs w:val="20"/>
          </w:rPr>
          <w:fldChar w:fldCharType="begin"/>
        </w:r>
        <w:r w:rsidRPr="00D1349F">
          <w:rPr>
            <w:rFonts w:cs="Times New Roman"/>
            <w:sz w:val="20"/>
            <w:szCs w:val="20"/>
          </w:rPr>
          <w:instrText xml:space="preserve"> PAGE   \* MERGEFORMAT </w:instrText>
        </w:r>
        <w:r w:rsidRPr="00D1349F">
          <w:rPr>
            <w:rFonts w:cs="Times New Roman"/>
            <w:sz w:val="20"/>
            <w:szCs w:val="20"/>
          </w:rPr>
          <w:fldChar w:fldCharType="separate"/>
        </w:r>
        <w:r>
          <w:rPr>
            <w:rFonts w:cs="Times New Roman"/>
            <w:noProof/>
            <w:sz w:val="20"/>
            <w:szCs w:val="20"/>
          </w:rPr>
          <w:t>17</w:t>
        </w:r>
        <w:r w:rsidRPr="00D1349F">
          <w:rPr>
            <w:rFonts w:cs="Times New Roman"/>
            <w:sz w:val="20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81F33" w14:textId="77777777" w:rsidR="00097D70" w:rsidRDefault="00097D70">
    <w:pPr>
      <w:jc w:val="center"/>
    </w:pPr>
  </w:p>
  <w:p w14:paraId="20A1BA1A" w14:textId="77777777" w:rsidR="00097D70" w:rsidRDefault="00097D7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0DBA4" w14:textId="77777777" w:rsidR="00F1016D" w:rsidRDefault="00F1016D" w:rsidP="00037648">
      <w:r>
        <w:separator/>
      </w:r>
    </w:p>
  </w:footnote>
  <w:footnote w:type="continuationSeparator" w:id="0">
    <w:p w14:paraId="7DF2FDC3" w14:textId="77777777" w:rsidR="00F1016D" w:rsidRDefault="00F1016D" w:rsidP="00037648">
      <w:r>
        <w:continuationSeparator/>
      </w:r>
    </w:p>
  </w:footnote>
  <w:footnote w:type="continuationNotice" w:id="1">
    <w:p w14:paraId="489AFB42" w14:textId="77777777" w:rsidR="00F1016D" w:rsidRDefault="00F1016D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504AC"/>
    <w:multiLevelType w:val="hybridMultilevel"/>
    <w:tmpl w:val="CF3A7F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D3D5C"/>
    <w:multiLevelType w:val="multilevel"/>
    <w:tmpl w:val="76B8F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980F96"/>
    <w:multiLevelType w:val="hybridMultilevel"/>
    <w:tmpl w:val="0676304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0F5848"/>
    <w:multiLevelType w:val="multilevel"/>
    <w:tmpl w:val="0A781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8107D7"/>
    <w:multiLevelType w:val="hybridMultilevel"/>
    <w:tmpl w:val="CBD688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B549B"/>
    <w:multiLevelType w:val="multilevel"/>
    <w:tmpl w:val="10E0D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9105A"/>
    <w:multiLevelType w:val="hybridMultilevel"/>
    <w:tmpl w:val="999ED3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BE71A6"/>
    <w:multiLevelType w:val="multilevel"/>
    <w:tmpl w:val="5C6AE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FD866BC"/>
    <w:multiLevelType w:val="hybridMultilevel"/>
    <w:tmpl w:val="2C26136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C444E7"/>
    <w:multiLevelType w:val="multilevel"/>
    <w:tmpl w:val="35C8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79627E"/>
    <w:multiLevelType w:val="hybridMultilevel"/>
    <w:tmpl w:val="05C23152"/>
    <w:lvl w:ilvl="0" w:tplc="CC8A5B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47A066A"/>
    <w:multiLevelType w:val="hybridMultilevel"/>
    <w:tmpl w:val="3438B95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435468"/>
    <w:multiLevelType w:val="hybridMultilevel"/>
    <w:tmpl w:val="1B366D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D1002"/>
    <w:multiLevelType w:val="multilevel"/>
    <w:tmpl w:val="BBDEA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C317D7"/>
    <w:multiLevelType w:val="multilevel"/>
    <w:tmpl w:val="82BAA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C244E4"/>
    <w:multiLevelType w:val="hybridMultilevel"/>
    <w:tmpl w:val="33A24F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041DF7"/>
    <w:multiLevelType w:val="hybridMultilevel"/>
    <w:tmpl w:val="1F3CAE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7141AD"/>
    <w:multiLevelType w:val="hybridMultilevel"/>
    <w:tmpl w:val="35CE80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B0105D"/>
    <w:multiLevelType w:val="hybridMultilevel"/>
    <w:tmpl w:val="B0BED8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068BD"/>
    <w:multiLevelType w:val="hybridMultilevel"/>
    <w:tmpl w:val="E7A2D2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5F37571"/>
    <w:multiLevelType w:val="hybridMultilevel"/>
    <w:tmpl w:val="ECF651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7D7A57"/>
    <w:multiLevelType w:val="multilevel"/>
    <w:tmpl w:val="43B279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D625DB"/>
    <w:multiLevelType w:val="hybridMultilevel"/>
    <w:tmpl w:val="E3AE17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BE1720"/>
    <w:multiLevelType w:val="hybridMultilevel"/>
    <w:tmpl w:val="00145C7A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50BD3653"/>
    <w:multiLevelType w:val="hybridMultilevel"/>
    <w:tmpl w:val="ADA897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B249C2"/>
    <w:multiLevelType w:val="hybridMultilevel"/>
    <w:tmpl w:val="B5F858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AB4527"/>
    <w:multiLevelType w:val="hybridMultilevel"/>
    <w:tmpl w:val="046A95F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D53321"/>
    <w:multiLevelType w:val="hybridMultilevel"/>
    <w:tmpl w:val="F46C6D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F57C69"/>
    <w:multiLevelType w:val="hybridMultilevel"/>
    <w:tmpl w:val="1E9A6B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0D35E7"/>
    <w:multiLevelType w:val="multilevel"/>
    <w:tmpl w:val="47EA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7B219E"/>
    <w:multiLevelType w:val="hybridMultilevel"/>
    <w:tmpl w:val="38FEF052"/>
    <w:lvl w:ilvl="0" w:tplc="294228B6">
      <w:start w:val="1"/>
      <w:numFmt w:val="decimal"/>
      <w:pStyle w:val="Pierwszypoziomwypunktowania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2"/>
        <w:szCs w:val="22"/>
      </w:rPr>
    </w:lvl>
    <w:lvl w:ilvl="1" w:tplc="8FDEDAEE">
      <w:start w:val="1"/>
      <w:numFmt w:val="bullet"/>
      <w:lvlText w:val="-"/>
      <w:lvlJc w:val="left"/>
      <w:pPr>
        <w:tabs>
          <w:tab w:val="num" w:pos="1363"/>
        </w:tabs>
        <w:ind w:left="1363" w:hanging="283"/>
      </w:pPr>
      <w:rPr>
        <w:rFonts w:ascii="Times New Roman" w:hAnsi="Times New Roman" w:cs="Times New Roman" w:hint="default"/>
        <w:b w:val="0"/>
        <w:sz w:val="22"/>
        <w:szCs w:val="22"/>
      </w:r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78A5455"/>
    <w:multiLevelType w:val="hybridMultilevel"/>
    <w:tmpl w:val="5ABEBA4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C10F25"/>
    <w:multiLevelType w:val="hybridMultilevel"/>
    <w:tmpl w:val="98B862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35C32"/>
    <w:multiLevelType w:val="hybridMultilevel"/>
    <w:tmpl w:val="CF7C7F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7A68A2"/>
    <w:multiLevelType w:val="hybridMultilevel"/>
    <w:tmpl w:val="BB0EBE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4F48AF"/>
    <w:multiLevelType w:val="hybridMultilevel"/>
    <w:tmpl w:val="4EB837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A521CF"/>
    <w:multiLevelType w:val="hybridMultilevel"/>
    <w:tmpl w:val="8208F5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6114957"/>
    <w:multiLevelType w:val="hybridMultilevel"/>
    <w:tmpl w:val="68F04208"/>
    <w:lvl w:ilvl="0" w:tplc="E4F8A6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9615231"/>
    <w:multiLevelType w:val="multilevel"/>
    <w:tmpl w:val="B5BA5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BBD5FE6"/>
    <w:multiLevelType w:val="multilevel"/>
    <w:tmpl w:val="95E4C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E6F43D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 w16cid:durableId="270627785">
    <w:abstractNumId w:val="30"/>
  </w:num>
  <w:num w:numId="2" w16cid:durableId="556404432">
    <w:abstractNumId w:val="40"/>
  </w:num>
  <w:num w:numId="3" w16cid:durableId="1443303147">
    <w:abstractNumId w:val="4"/>
  </w:num>
  <w:num w:numId="4" w16cid:durableId="1756658829">
    <w:abstractNumId w:val="6"/>
  </w:num>
  <w:num w:numId="5" w16cid:durableId="954479547">
    <w:abstractNumId w:val="21"/>
  </w:num>
  <w:num w:numId="6" w16cid:durableId="1399673520">
    <w:abstractNumId w:val="28"/>
  </w:num>
  <w:num w:numId="7" w16cid:durableId="767190147">
    <w:abstractNumId w:val="18"/>
  </w:num>
  <w:num w:numId="8" w16cid:durableId="402029697">
    <w:abstractNumId w:val="27"/>
  </w:num>
  <w:num w:numId="9" w16cid:durableId="1619751670">
    <w:abstractNumId w:val="8"/>
  </w:num>
  <w:num w:numId="10" w16cid:durableId="969629801">
    <w:abstractNumId w:val="25"/>
  </w:num>
  <w:num w:numId="11" w16cid:durableId="835530696">
    <w:abstractNumId w:val="19"/>
  </w:num>
  <w:num w:numId="12" w16cid:durableId="301889773">
    <w:abstractNumId w:val="36"/>
  </w:num>
  <w:num w:numId="13" w16cid:durableId="888612231">
    <w:abstractNumId w:val="34"/>
  </w:num>
  <w:num w:numId="14" w16cid:durableId="42219205">
    <w:abstractNumId w:val="37"/>
  </w:num>
  <w:num w:numId="15" w16cid:durableId="675959407">
    <w:abstractNumId w:val="2"/>
  </w:num>
  <w:num w:numId="16" w16cid:durableId="625549576">
    <w:abstractNumId w:val="33"/>
  </w:num>
  <w:num w:numId="17" w16cid:durableId="2054768209">
    <w:abstractNumId w:val="31"/>
  </w:num>
  <w:num w:numId="18" w16cid:durableId="1758096067">
    <w:abstractNumId w:val="11"/>
  </w:num>
  <w:num w:numId="19" w16cid:durableId="587083287">
    <w:abstractNumId w:val="26"/>
  </w:num>
  <w:num w:numId="20" w16cid:durableId="116721583">
    <w:abstractNumId w:val="16"/>
  </w:num>
  <w:num w:numId="21" w16cid:durableId="1262838135">
    <w:abstractNumId w:val="32"/>
  </w:num>
  <w:num w:numId="22" w16cid:durableId="1283271657">
    <w:abstractNumId w:val="22"/>
  </w:num>
  <w:num w:numId="23" w16cid:durableId="1486580752">
    <w:abstractNumId w:val="20"/>
  </w:num>
  <w:num w:numId="24" w16cid:durableId="972559706">
    <w:abstractNumId w:val="24"/>
  </w:num>
  <w:num w:numId="25" w16cid:durableId="1884710617">
    <w:abstractNumId w:val="23"/>
  </w:num>
  <w:num w:numId="26" w16cid:durableId="1963026091">
    <w:abstractNumId w:val="35"/>
  </w:num>
  <w:num w:numId="27" w16cid:durableId="1086342785">
    <w:abstractNumId w:val="0"/>
  </w:num>
  <w:num w:numId="28" w16cid:durableId="49499126">
    <w:abstractNumId w:val="15"/>
  </w:num>
  <w:num w:numId="29" w16cid:durableId="39135901">
    <w:abstractNumId w:val="12"/>
  </w:num>
  <w:num w:numId="30" w16cid:durableId="710376185">
    <w:abstractNumId w:val="14"/>
  </w:num>
  <w:num w:numId="31" w16cid:durableId="1167014426">
    <w:abstractNumId w:val="7"/>
  </w:num>
  <w:num w:numId="32" w16cid:durableId="652757926">
    <w:abstractNumId w:val="10"/>
  </w:num>
  <w:num w:numId="33" w16cid:durableId="1087650109">
    <w:abstractNumId w:val="17"/>
  </w:num>
  <w:num w:numId="34" w16cid:durableId="525758639">
    <w:abstractNumId w:val="13"/>
  </w:num>
  <w:num w:numId="35" w16cid:durableId="195779961">
    <w:abstractNumId w:val="9"/>
  </w:num>
  <w:num w:numId="36" w16cid:durableId="1302727718">
    <w:abstractNumId w:val="1"/>
  </w:num>
  <w:num w:numId="37" w16cid:durableId="1897356493">
    <w:abstractNumId w:val="38"/>
  </w:num>
  <w:num w:numId="38" w16cid:durableId="441608268">
    <w:abstractNumId w:val="29"/>
  </w:num>
  <w:num w:numId="39" w16cid:durableId="956376841">
    <w:abstractNumId w:val="39"/>
  </w:num>
  <w:num w:numId="40" w16cid:durableId="862672040">
    <w:abstractNumId w:val="5"/>
  </w:num>
  <w:num w:numId="41" w16cid:durableId="2063093882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D70"/>
    <w:rsid w:val="000005DF"/>
    <w:rsid w:val="00001595"/>
    <w:rsid w:val="00001975"/>
    <w:rsid w:val="00004123"/>
    <w:rsid w:val="000070C1"/>
    <w:rsid w:val="00007BFA"/>
    <w:rsid w:val="00011D8B"/>
    <w:rsid w:val="00013AF5"/>
    <w:rsid w:val="00013B79"/>
    <w:rsid w:val="00013C80"/>
    <w:rsid w:val="00013D79"/>
    <w:rsid w:val="0001427B"/>
    <w:rsid w:val="000166AA"/>
    <w:rsid w:val="00017117"/>
    <w:rsid w:val="00020CB1"/>
    <w:rsid w:val="000263A9"/>
    <w:rsid w:val="000267C6"/>
    <w:rsid w:val="00030500"/>
    <w:rsid w:val="0003298B"/>
    <w:rsid w:val="00033DA0"/>
    <w:rsid w:val="000342A2"/>
    <w:rsid w:val="00034F5A"/>
    <w:rsid w:val="00035147"/>
    <w:rsid w:val="0003650D"/>
    <w:rsid w:val="000367B5"/>
    <w:rsid w:val="00037648"/>
    <w:rsid w:val="00037FCC"/>
    <w:rsid w:val="00041626"/>
    <w:rsid w:val="00044B0C"/>
    <w:rsid w:val="0004517F"/>
    <w:rsid w:val="00045977"/>
    <w:rsid w:val="00046E64"/>
    <w:rsid w:val="00046EC1"/>
    <w:rsid w:val="00047BB6"/>
    <w:rsid w:val="000525FF"/>
    <w:rsid w:val="00052AFE"/>
    <w:rsid w:val="00053E93"/>
    <w:rsid w:val="00057FBA"/>
    <w:rsid w:val="00061272"/>
    <w:rsid w:val="00061ACB"/>
    <w:rsid w:val="00064F3C"/>
    <w:rsid w:val="000652FB"/>
    <w:rsid w:val="00066870"/>
    <w:rsid w:val="00067428"/>
    <w:rsid w:val="0006790C"/>
    <w:rsid w:val="00067E08"/>
    <w:rsid w:val="00070CB2"/>
    <w:rsid w:val="00076121"/>
    <w:rsid w:val="00076D6A"/>
    <w:rsid w:val="000779F4"/>
    <w:rsid w:val="00081AE7"/>
    <w:rsid w:val="00085A3D"/>
    <w:rsid w:val="00085CB9"/>
    <w:rsid w:val="00086376"/>
    <w:rsid w:val="00086E92"/>
    <w:rsid w:val="00093350"/>
    <w:rsid w:val="00095A5E"/>
    <w:rsid w:val="00095E1F"/>
    <w:rsid w:val="00096D79"/>
    <w:rsid w:val="00097D70"/>
    <w:rsid w:val="000A0F12"/>
    <w:rsid w:val="000A236E"/>
    <w:rsid w:val="000A3454"/>
    <w:rsid w:val="000A40F6"/>
    <w:rsid w:val="000A5484"/>
    <w:rsid w:val="000A64AB"/>
    <w:rsid w:val="000A775B"/>
    <w:rsid w:val="000A7A36"/>
    <w:rsid w:val="000B05DC"/>
    <w:rsid w:val="000B1085"/>
    <w:rsid w:val="000B336E"/>
    <w:rsid w:val="000B387A"/>
    <w:rsid w:val="000B42E4"/>
    <w:rsid w:val="000B6C4F"/>
    <w:rsid w:val="000B7E34"/>
    <w:rsid w:val="000B7FA9"/>
    <w:rsid w:val="000C409C"/>
    <w:rsid w:val="000C4EAB"/>
    <w:rsid w:val="000C4F48"/>
    <w:rsid w:val="000C74CA"/>
    <w:rsid w:val="000C7A40"/>
    <w:rsid w:val="000D56AF"/>
    <w:rsid w:val="000D6B1C"/>
    <w:rsid w:val="000E00CE"/>
    <w:rsid w:val="000E25AE"/>
    <w:rsid w:val="000E358C"/>
    <w:rsid w:val="000E4F54"/>
    <w:rsid w:val="000E50F1"/>
    <w:rsid w:val="000E6378"/>
    <w:rsid w:val="000E721A"/>
    <w:rsid w:val="000E7896"/>
    <w:rsid w:val="000F0DE0"/>
    <w:rsid w:val="000F1B93"/>
    <w:rsid w:val="000F2987"/>
    <w:rsid w:val="000F3AD3"/>
    <w:rsid w:val="000F4081"/>
    <w:rsid w:val="000F44E8"/>
    <w:rsid w:val="000F4630"/>
    <w:rsid w:val="000F4829"/>
    <w:rsid w:val="00102EB1"/>
    <w:rsid w:val="00103974"/>
    <w:rsid w:val="001039F8"/>
    <w:rsid w:val="00104EE3"/>
    <w:rsid w:val="00106AF4"/>
    <w:rsid w:val="0011121D"/>
    <w:rsid w:val="001139EB"/>
    <w:rsid w:val="00113A21"/>
    <w:rsid w:val="00116D38"/>
    <w:rsid w:val="0012010D"/>
    <w:rsid w:val="001224FA"/>
    <w:rsid w:val="00124F35"/>
    <w:rsid w:val="001253F7"/>
    <w:rsid w:val="001264CF"/>
    <w:rsid w:val="001265BC"/>
    <w:rsid w:val="00130290"/>
    <w:rsid w:val="00130A65"/>
    <w:rsid w:val="00130BE6"/>
    <w:rsid w:val="00132AB9"/>
    <w:rsid w:val="001353C6"/>
    <w:rsid w:val="001373E3"/>
    <w:rsid w:val="00141CF3"/>
    <w:rsid w:val="00144536"/>
    <w:rsid w:val="00145E99"/>
    <w:rsid w:val="00146DF4"/>
    <w:rsid w:val="001514D2"/>
    <w:rsid w:val="00155338"/>
    <w:rsid w:val="001579FA"/>
    <w:rsid w:val="00157A71"/>
    <w:rsid w:val="001604DF"/>
    <w:rsid w:val="001621A1"/>
    <w:rsid w:val="0016233B"/>
    <w:rsid w:val="001630FA"/>
    <w:rsid w:val="00163D97"/>
    <w:rsid w:val="001642F3"/>
    <w:rsid w:val="00165C91"/>
    <w:rsid w:val="001703D3"/>
    <w:rsid w:val="00174278"/>
    <w:rsid w:val="00175973"/>
    <w:rsid w:val="0017603A"/>
    <w:rsid w:val="001772CA"/>
    <w:rsid w:val="00180DB3"/>
    <w:rsid w:val="0018124E"/>
    <w:rsid w:val="00181FE4"/>
    <w:rsid w:val="001836A7"/>
    <w:rsid w:val="00183884"/>
    <w:rsid w:val="00186591"/>
    <w:rsid w:val="00193C2B"/>
    <w:rsid w:val="001965FE"/>
    <w:rsid w:val="001968DF"/>
    <w:rsid w:val="00196EE2"/>
    <w:rsid w:val="001A1AC4"/>
    <w:rsid w:val="001A28ED"/>
    <w:rsid w:val="001A5F5B"/>
    <w:rsid w:val="001A616B"/>
    <w:rsid w:val="001B251F"/>
    <w:rsid w:val="001B2D1A"/>
    <w:rsid w:val="001B2D20"/>
    <w:rsid w:val="001B528C"/>
    <w:rsid w:val="001B5C6C"/>
    <w:rsid w:val="001B69D9"/>
    <w:rsid w:val="001B7072"/>
    <w:rsid w:val="001B7089"/>
    <w:rsid w:val="001C1716"/>
    <w:rsid w:val="001C1CF5"/>
    <w:rsid w:val="001C2B14"/>
    <w:rsid w:val="001C2BA5"/>
    <w:rsid w:val="001C3E94"/>
    <w:rsid w:val="001C49D3"/>
    <w:rsid w:val="001C4B92"/>
    <w:rsid w:val="001C511C"/>
    <w:rsid w:val="001C721F"/>
    <w:rsid w:val="001C78F4"/>
    <w:rsid w:val="001D12BE"/>
    <w:rsid w:val="001D17B0"/>
    <w:rsid w:val="001D1949"/>
    <w:rsid w:val="001D1C8B"/>
    <w:rsid w:val="001D35CD"/>
    <w:rsid w:val="001D71C3"/>
    <w:rsid w:val="001D793D"/>
    <w:rsid w:val="001E27F2"/>
    <w:rsid w:val="001E2C79"/>
    <w:rsid w:val="001E33D6"/>
    <w:rsid w:val="001E37FA"/>
    <w:rsid w:val="001E46CA"/>
    <w:rsid w:val="001E5CE8"/>
    <w:rsid w:val="001E63A1"/>
    <w:rsid w:val="001F1171"/>
    <w:rsid w:val="001F2C1D"/>
    <w:rsid w:val="001F31FB"/>
    <w:rsid w:val="001F3F29"/>
    <w:rsid w:val="00200043"/>
    <w:rsid w:val="002036FE"/>
    <w:rsid w:val="00203E32"/>
    <w:rsid w:val="00203EC3"/>
    <w:rsid w:val="00205AD2"/>
    <w:rsid w:val="00206CC6"/>
    <w:rsid w:val="00206FE2"/>
    <w:rsid w:val="00210688"/>
    <w:rsid w:val="002112DE"/>
    <w:rsid w:val="0021175C"/>
    <w:rsid w:val="00211AD2"/>
    <w:rsid w:val="00212F4B"/>
    <w:rsid w:val="00214D30"/>
    <w:rsid w:val="00215EDB"/>
    <w:rsid w:val="00217E86"/>
    <w:rsid w:val="0022043A"/>
    <w:rsid w:val="00221D28"/>
    <w:rsid w:val="0022339C"/>
    <w:rsid w:val="00224079"/>
    <w:rsid w:val="002243DE"/>
    <w:rsid w:val="002276FC"/>
    <w:rsid w:val="00234476"/>
    <w:rsid w:val="00234FEC"/>
    <w:rsid w:val="00235E0F"/>
    <w:rsid w:val="0023702B"/>
    <w:rsid w:val="00240584"/>
    <w:rsid w:val="00240B86"/>
    <w:rsid w:val="00242324"/>
    <w:rsid w:val="00242C86"/>
    <w:rsid w:val="002432CF"/>
    <w:rsid w:val="00243B2F"/>
    <w:rsid w:val="00247BC3"/>
    <w:rsid w:val="002512C2"/>
    <w:rsid w:val="002524B2"/>
    <w:rsid w:val="00253917"/>
    <w:rsid w:val="002548E1"/>
    <w:rsid w:val="00262191"/>
    <w:rsid w:val="00265127"/>
    <w:rsid w:val="00270560"/>
    <w:rsid w:val="002708B1"/>
    <w:rsid w:val="0027109C"/>
    <w:rsid w:val="002762E4"/>
    <w:rsid w:val="00286299"/>
    <w:rsid w:val="0028712A"/>
    <w:rsid w:val="002872E2"/>
    <w:rsid w:val="00290DD4"/>
    <w:rsid w:val="002913F3"/>
    <w:rsid w:val="00292B65"/>
    <w:rsid w:val="00294FC5"/>
    <w:rsid w:val="002954B0"/>
    <w:rsid w:val="0029551A"/>
    <w:rsid w:val="002A023E"/>
    <w:rsid w:val="002A0561"/>
    <w:rsid w:val="002A0D26"/>
    <w:rsid w:val="002A3801"/>
    <w:rsid w:val="002A45EA"/>
    <w:rsid w:val="002A467F"/>
    <w:rsid w:val="002A5641"/>
    <w:rsid w:val="002A5CBB"/>
    <w:rsid w:val="002A5F28"/>
    <w:rsid w:val="002A6079"/>
    <w:rsid w:val="002B0109"/>
    <w:rsid w:val="002B141A"/>
    <w:rsid w:val="002B47E2"/>
    <w:rsid w:val="002B621C"/>
    <w:rsid w:val="002B6693"/>
    <w:rsid w:val="002C09DA"/>
    <w:rsid w:val="002C1947"/>
    <w:rsid w:val="002C200A"/>
    <w:rsid w:val="002C4093"/>
    <w:rsid w:val="002C5B7B"/>
    <w:rsid w:val="002C5CC6"/>
    <w:rsid w:val="002D07A3"/>
    <w:rsid w:val="002D11E3"/>
    <w:rsid w:val="002D164D"/>
    <w:rsid w:val="002D2D47"/>
    <w:rsid w:val="002D4602"/>
    <w:rsid w:val="002D57AF"/>
    <w:rsid w:val="002D5F9A"/>
    <w:rsid w:val="002D5F9D"/>
    <w:rsid w:val="002D76A6"/>
    <w:rsid w:val="002E185B"/>
    <w:rsid w:val="002E4E49"/>
    <w:rsid w:val="002E5134"/>
    <w:rsid w:val="002F22B2"/>
    <w:rsid w:val="002F38A6"/>
    <w:rsid w:val="002F44AC"/>
    <w:rsid w:val="002F4FA7"/>
    <w:rsid w:val="002F6B0B"/>
    <w:rsid w:val="002F72C7"/>
    <w:rsid w:val="003001A6"/>
    <w:rsid w:val="003061A5"/>
    <w:rsid w:val="0030712B"/>
    <w:rsid w:val="00311253"/>
    <w:rsid w:val="00311BD9"/>
    <w:rsid w:val="003121B6"/>
    <w:rsid w:val="003147D4"/>
    <w:rsid w:val="0031582E"/>
    <w:rsid w:val="003163A4"/>
    <w:rsid w:val="00322CBB"/>
    <w:rsid w:val="00322F26"/>
    <w:rsid w:val="00324298"/>
    <w:rsid w:val="00325A7C"/>
    <w:rsid w:val="00327345"/>
    <w:rsid w:val="00331068"/>
    <w:rsid w:val="0033231E"/>
    <w:rsid w:val="00332FC5"/>
    <w:rsid w:val="003356C5"/>
    <w:rsid w:val="0033589F"/>
    <w:rsid w:val="00336549"/>
    <w:rsid w:val="0033727F"/>
    <w:rsid w:val="00337ECC"/>
    <w:rsid w:val="003419B8"/>
    <w:rsid w:val="003420FC"/>
    <w:rsid w:val="00345326"/>
    <w:rsid w:val="00345A84"/>
    <w:rsid w:val="00351D5A"/>
    <w:rsid w:val="00353EDF"/>
    <w:rsid w:val="003555F6"/>
    <w:rsid w:val="00355CE6"/>
    <w:rsid w:val="00356AFD"/>
    <w:rsid w:val="00356EBE"/>
    <w:rsid w:val="003574AD"/>
    <w:rsid w:val="003605B4"/>
    <w:rsid w:val="0036061E"/>
    <w:rsid w:val="00360CFF"/>
    <w:rsid w:val="00366D2B"/>
    <w:rsid w:val="0036741D"/>
    <w:rsid w:val="003700CE"/>
    <w:rsid w:val="003708F6"/>
    <w:rsid w:val="00371131"/>
    <w:rsid w:val="00374622"/>
    <w:rsid w:val="00380939"/>
    <w:rsid w:val="003809C0"/>
    <w:rsid w:val="003839E0"/>
    <w:rsid w:val="00384156"/>
    <w:rsid w:val="003843EC"/>
    <w:rsid w:val="00384DED"/>
    <w:rsid w:val="00386AD0"/>
    <w:rsid w:val="003874B4"/>
    <w:rsid w:val="00387CB4"/>
    <w:rsid w:val="003942D3"/>
    <w:rsid w:val="00394AFE"/>
    <w:rsid w:val="00394ED3"/>
    <w:rsid w:val="003A028E"/>
    <w:rsid w:val="003A1049"/>
    <w:rsid w:val="003A165F"/>
    <w:rsid w:val="003A2C8A"/>
    <w:rsid w:val="003A3A24"/>
    <w:rsid w:val="003A4EFB"/>
    <w:rsid w:val="003A5336"/>
    <w:rsid w:val="003A60A1"/>
    <w:rsid w:val="003A63FE"/>
    <w:rsid w:val="003A65E2"/>
    <w:rsid w:val="003A7D73"/>
    <w:rsid w:val="003B2B76"/>
    <w:rsid w:val="003B3582"/>
    <w:rsid w:val="003B46D2"/>
    <w:rsid w:val="003B6748"/>
    <w:rsid w:val="003B7362"/>
    <w:rsid w:val="003C0EE2"/>
    <w:rsid w:val="003C4A85"/>
    <w:rsid w:val="003C4EE8"/>
    <w:rsid w:val="003D037A"/>
    <w:rsid w:val="003D03DC"/>
    <w:rsid w:val="003D087F"/>
    <w:rsid w:val="003D1152"/>
    <w:rsid w:val="003D3CAE"/>
    <w:rsid w:val="003D623D"/>
    <w:rsid w:val="003D7C20"/>
    <w:rsid w:val="003E1057"/>
    <w:rsid w:val="003E11D3"/>
    <w:rsid w:val="003E16D6"/>
    <w:rsid w:val="003E48C2"/>
    <w:rsid w:val="003E506D"/>
    <w:rsid w:val="003E5AE7"/>
    <w:rsid w:val="003E6DD6"/>
    <w:rsid w:val="003E6EC6"/>
    <w:rsid w:val="003F0D38"/>
    <w:rsid w:val="003F126F"/>
    <w:rsid w:val="003F2701"/>
    <w:rsid w:val="003F32FF"/>
    <w:rsid w:val="003F54CF"/>
    <w:rsid w:val="003F56F0"/>
    <w:rsid w:val="003F6F70"/>
    <w:rsid w:val="00400725"/>
    <w:rsid w:val="00400B12"/>
    <w:rsid w:val="004019F3"/>
    <w:rsid w:val="004020D8"/>
    <w:rsid w:val="004037F7"/>
    <w:rsid w:val="004040BE"/>
    <w:rsid w:val="00406AA8"/>
    <w:rsid w:val="00407A26"/>
    <w:rsid w:val="004101EF"/>
    <w:rsid w:val="004126E5"/>
    <w:rsid w:val="00414667"/>
    <w:rsid w:val="00415393"/>
    <w:rsid w:val="00416391"/>
    <w:rsid w:val="004214EC"/>
    <w:rsid w:val="00421832"/>
    <w:rsid w:val="0042214F"/>
    <w:rsid w:val="00422358"/>
    <w:rsid w:val="00422A74"/>
    <w:rsid w:val="004236BE"/>
    <w:rsid w:val="00424323"/>
    <w:rsid w:val="00425149"/>
    <w:rsid w:val="0042540F"/>
    <w:rsid w:val="00425600"/>
    <w:rsid w:val="00426452"/>
    <w:rsid w:val="00426D7B"/>
    <w:rsid w:val="00427A0E"/>
    <w:rsid w:val="00427F78"/>
    <w:rsid w:val="004317BB"/>
    <w:rsid w:val="00431A16"/>
    <w:rsid w:val="00435EEF"/>
    <w:rsid w:val="00436236"/>
    <w:rsid w:val="0043789D"/>
    <w:rsid w:val="00437E8C"/>
    <w:rsid w:val="0044714D"/>
    <w:rsid w:val="0044737E"/>
    <w:rsid w:val="00447D10"/>
    <w:rsid w:val="004517E6"/>
    <w:rsid w:val="00455C0D"/>
    <w:rsid w:val="00457378"/>
    <w:rsid w:val="00461EC0"/>
    <w:rsid w:val="00462E37"/>
    <w:rsid w:val="00463DB0"/>
    <w:rsid w:val="00467164"/>
    <w:rsid w:val="0047022B"/>
    <w:rsid w:val="0047163D"/>
    <w:rsid w:val="00472510"/>
    <w:rsid w:val="00472973"/>
    <w:rsid w:val="004734EB"/>
    <w:rsid w:val="00475103"/>
    <w:rsid w:val="0047693E"/>
    <w:rsid w:val="00481C4A"/>
    <w:rsid w:val="00483A54"/>
    <w:rsid w:val="0048603B"/>
    <w:rsid w:val="00487083"/>
    <w:rsid w:val="00487C73"/>
    <w:rsid w:val="0049385F"/>
    <w:rsid w:val="004955D0"/>
    <w:rsid w:val="00496793"/>
    <w:rsid w:val="004978A2"/>
    <w:rsid w:val="004A15CD"/>
    <w:rsid w:val="004A3311"/>
    <w:rsid w:val="004A436B"/>
    <w:rsid w:val="004B0541"/>
    <w:rsid w:val="004B2738"/>
    <w:rsid w:val="004B2A96"/>
    <w:rsid w:val="004B2CC3"/>
    <w:rsid w:val="004B3960"/>
    <w:rsid w:val="004B4694"/>
    <w:rsid w:val="004B4727"/>
    <w:rsid w:val="004B48DE"/>
    <w:rsid w:val="004B4BC3"/>
    <w:rsid w:val="004B67FF"/>
    <w:rsid w:val="004B6E8B"/>
    <w:rsid w:val="004B7FAC"/>
    <w:rsid w:val="004C040D"/>
    <w:rsid w:val="004C2CA0"/>
    <w:rsid w:val="004C38C5"/>
    <w:rsid w:val="004C49CD"/>
    <w:rsid w:val="004C6D7D"/>
    <w:rsid w:val="004C731B"/>
    <w:rsid w:val="004C7502"/>
    <w:rsid w:val="004D07A3"/>
    <w:rsid w:val="004D0C45"/>
    <w:rsid w:val="004D1F4A"/>
    <w:rsid w:val="004D431D"/>
    <w:rsid w:val="004D682C"/>
    <w:rsid w:val="004D6C24"/>
    <w:rsid w:val="004D7257"/>
    <w:rsid w:val="004E22C8"/>
    <w:rsid w:val="004E3871"/>
    <w:rsid w:val="004E38BF"/>
    <w:rsid w:val="004E4611"/>
    <w:rsid w:val="004E7166"/>
    <w:rsid w:val="004F3C59"/>
    <w:rsid w:val="004F4C74"/>
    <w:rsid w:val="004F5265"/>
    <w:rsid w:val="004F53A9"/>
    <w:rsid w:val="004F5EF4"/>
    <w:rsid w:val="00505CB6"/>
    <w:rsid w:val="005115A4"/>
    <w:rsid w:val="00512039"/>
    <w:rsid w:val="00514FAB"/>
    <w:rsid w:val="005168E2"/>
    <w:rsid w:val="00520157"/>
    <w:rsid w:val="00522E70"/>
    <w:rsid w:val="00523900"/>
    <w:rsid w:val="00523A03"/>
    <w:rsid w:val="00524433"/>
    <w:rsid w:val="00525015"/>
    <w:rsid w:val="00525236"/>
    <w:rsid w:val="005252C7"/>
    <w:rsid w:val="005253FB"/>
    <w:rsid w:val="00526089"/>
    <w:rsid w:val="00526301"/>
    <w:rsid w:val="0052691E"/>
    <w:rsid w:val="00527FC8"/>
    <w:rsid w:val="00530246"/>
    <w:rsid w:val="00531200"/>
    <w:rsid w:val="00531CE2"/>
    <w:rsid w:val="0053287D"/>
    <w:rsid w:val="005343B5"/>
    <w:rsid w:val="00534C51"/>
    <w:rsid w:val="005356EC"/>
    <w:rsid w:val="0053708A"/>
    <w:rsid w:val="005375B9"/>
    <w:rsid w:val="00537840"/>
    <w:rsid w:val="0054265C"/>
    <w:rsid w:val="00542D12"/>
    <w:rsid w:val="00545116"/>
    <w:rsid w:val="0055010B"/>
    <w:rsid w:val="00551BE4"/>
    <w:rsid w:val="00551C1A"/>
    <w:rsid w:val="005540BC"/>
    <w:rsid w:val="00555AC5"/>
    <w:rsid w:val="00555DAA"/>
    <w:rsid w:val="00560630"/>
    <w:rsid w:val="005627A0"/>
    <w:rsid w:val="00562F20"/>
    <w:rsid w:val="005642A9"/>
    <w:rsid w:val="00565758"/>
    <w:rsid w:val="00565797"/>
    <w:rsid w:val="005660FA"/>
    <w:rsid w:val="0057068D"/>
    <w:rsid w:val="00571ED8"/>
    <w:rsid w:val="00572F4A"/>
    <w:rsid w:val="00575017"/>
    <w:rsid w:val="00577C8C"/>
    <w:rsid w:val="005807C0"/>
    <w:rsid w:val="0058093B"/>
    <w:rsid w:val="00581241"/>
    <w:rsid w:val="0058170D"/>
    <w:rsid w:val="00583636"/>
    <w:rsid w:val="00584709"/>
    <w:rsid w:val="00584D17"/>
    <w:rsid w:val="005852BD"/>
    <w:rsid w:val="00585649"/>
    <w:rsid w:val="005865A1"/>
    <w:rsid w:val="0059039C"/>
    <w:rsid w:val="00590431"/>
    <w:rsid w:val="00591AE4"/>
    <w:rsid w:val="00592A8D"/>
    <w:rsid w:val="00595C25"/>
    <w:rsid w:val="00597598"/>
    <w:rsid w:val="005A1B33"/>
    <w:rsid w:val="005A35C2"/>
    <w:rsid w:val="005A4599"/>
    <w:rsid w:val="005A4A64"/>
    <w:rsid w:val="005A5A42"/>
    <w:rsid w:val="005A71B0"/>
    <w:rsid w:val="005B05FF"/>
    <w:rsid w:val="005B10BA"/>
    <w:rsid w:val="005B1610"/>
    <w:rsid w:val="005B297D"/>
    <w:rsid w:val="005B3339"/>
    <w:rsid w:val="005B4490"/>
    <w:rsid w:val="005B48D4"/>
    <w:rsid w:val="005B5799"/>
    <w:rsid w:val="005B5973"/>
    <w:rsid w:val="005B6E1C"/>
    <w:rsid w:val="005C0DAE"/>
    <w:rsid w:val="005C12D7"/>
    <w:rsid w:val="005C251B"/>
    <w:rsid w:val="005C4E9F"/>
    <w:rsid w:val="005C5CD5"/>
    <w:rsid w:val="005C684E"/>
    <w:rsid w:val="005D0288"/>
    <w:rsid w:val="005D04D3"/>
    <w:rsid w:val="005D0D49"/>
    <w:rsid w:val="005D2114"/>
    <w:rsid w:val="005D4256"/>
    <w:rsid w:val="005D6002"/>
    <w:rsid w:val="005E1692"/>
    <w:rsid w:val="005E1D81"/>
    <w:rsid w:val="005E51C8"/>
    <w:rsid w:val="005E5C90"/>
    <w:rsid w:val="005E624D"/>
    <w:rsid w:val="005F600A"/>
    <w:rsid w:val="005F6120"/>
    <w:rsid w:val="005F74FF"/>
    <w:rsid w:val="005F758B"/>
    <w:rsid w:val="0060079E"/>
    <w:rsid w:val="00601511"/>
    <w:rsid w:val="006037D4"/>
    <w:rsid w:val="00603E17"/>
    <w:rsid w:val="0060498D"/>
    <w:rsid w:val="006060BE"/>
    <w:rsid w:val="0060668A"/>
    <w:rsid w:val="00607B68"/>
    <w:rsid w:val="00610E81"/>
    <w:rsid w:val="006125FD"/>
    <w:rsid w:val="00613280"/>
    <w:rsid w:val="0061338A"/>
    <w:rsid w:val="00613C71"/>
    <w:rsid w:val="00615DE8"/>
    <w:rsid w:val="00616168"/>
    <w:rsid w:val="00616244"/>
    <w:rsid w:val="0062092C"/>
    <w:rsid w:val="006241BD"/>
    <w:rsid w:val="006242A4"/>
    <w:rsid w:val="006312D4"/>
    <w:rsid w:val="00631300"/>
    <w:rsid w:val="0063315A"/>
    <w:rsid w:val="006332DE"/>
    <w:rsid w:val="0063528E"/>
    <w:rsid w:val="006374F6"/>
    <w:rsid w:val="006379AE"/>
    <w:rsid w:val="00637A01"/>
    <w:rsid w:val="00642D75"/>
    <w:rsid w:val="0064480C"/>
    <w:rsid w:val="00646E94"/>
    <w:rsid w:val="00651686"/>
    <w:rsid w:val="00651C96"/>
    <w:rsid w:val="006522CE"/>
    <w:rsid w:val="00652905"/>
    <w:rsid w:val="006567B3"/>
    <w:rsid w:val="00662DA0"/>
    <w:rsid w:val="00663730"/>
    <w:rsid w:val="00663A8D"/>
    <w:rsid w:val="0066606E"/>
    <w:rsid w:val="00667004"/>
    <w:rsid w:val="00671EC7"/>
    <w:rsid w:val="00673156"/>
    <w:rsid w:val="006734DB"/>
    <w:rsid w:val="006742BE"/>
    <w:rsid w:val="00682E3F"/>
    <w:rsid w:val="00683341"/>
    <w:rsid w:val="00683BC2"/>
    <w:rsid w:val="006842B2"/>
    <w:rsid w:val="00684E82"/>
    <w:rsid w:val="00685817"/>
    <w:rsid w:val="006862E9"/>
    <w:rsid w:val="0068709B"/>
    <w:rsid w:val="0069021F"/>
    <w:rsid w:val="00690EB7"/>
    <w:rsid w:val="00691F44"/>
    <w:rsid w:val="006931E1"/>
    <w:rsid w:val="00694EE2"/>
    <w:rsid w:val="006973F1"/>
    <w:rsid w:val="006974EC"/>
    <w:rsid w:val="00697DE7"/>
    <w:rsid w:val="006A155A"/>
    <w:rsid w:val="006A1686"/>
    <w:rsid w:val="006A26DC"/>
    <w:rsid w:val="006A59FE"/>
    <w:rsid w:val="006A5B18"/>
    <w:rsid w:val="006A5C98"/>
    <w:rsid w:val="006B0E51"/>
    <w:rsid w:val="006B1823"/>
    <w:rsid w:val="006B18FC"/>
    <w:rsid w:val="006B34A1"/>
    <w:rsid w:val="006B3521"/>
    <w:rsid w:val="006B3F6E"/>
    <w:rsid w:val="006B5CF3"/>
    <w:rsid w:val="006B6706"/>
    <w:rsid w:val="006B7576"/>
    <w:rsid w:val="006B7A4A"/>
    <w:rsid w:val="006B7F2D"/>
    <w:rsid w:val="006C02BB"/>
    <w:rsid w:val="006C039E"/>
    <w:rsid w:val="006C3A94"/>
    <w:rsid w:val="006C6042"/>
    <w:rsid w:val="006C663E"/>
    <w:rsid w:val="006C7D2E"/>
    <w:rsid w:val="006D1531"/>
    <w:rsid w:val="006D4392"/>
    <w:rsid w:val="006D535F"/>
    <w:rsid w:val="006D550D"/>
    <w:rsid w:val="006D5A40"/>
    <w:rsid w:val="006D5CA1"/>
    <w:rsid w:val="006D7511"/>
    <w:rsid w:val="006D7D07"/>
    <w:rsid w:val="006E03F1"/>
    <w:rsid w:val="006E4671"/>
    <w:rsid w:val="006E5735"/>
    <w:rsid w:val="006E58BD"/>
    <w:rsid w:val="006E608B"/>
    <w:rsid w:val="006E6549"/>
    <w:rsid w:val="006E65A5"/>
    <w:rsid w:val="006E6C44"/>
    <w:rsid w:val="006E759C"/>
    <w:rsid w:val="006F1150"/>
    <w:rsid w:val="006F11BF"/>
    <w:rsid w:val="006F2352"/>
    <w:rsid w:val="006F28D7"/>
    <w:rsid w:val="006F2965"/>
    <w:rsid w:val="006F3393"/>
    <w:rsid w:val="006F3633"/>
    <w:rsid w:val="006F49F5"/>
    <w:rsid w:val="007008F4"/>
    <w:rsid w:val="00703249"/>
    <w:rsid w:val="007041B4"/>
    <w:rsid w:val="00704435"/>
    <w:rsid w:val="007050AE"/>
    <w:rsid w:val="007055BB"/>
    <w:rsid w:val="007069B0"/>
    <w:rsid w:val="00706B2B"/>
    <w:rsid w:val="00710138"/>
    <w:rsid w:val="007141FD"/>
    <w:rsid w:val="00716D6D"/>
    <w:rsid w:val="00717751"/>
    <w:rsid w:val="00722018"/>
    <w:rsid w:val="00725A3D"/>
    <w:rsid w:val="007276A4"/>
    <w:rsid w:val="00731527"/>
    <w:rsid w:val="0073177E"/>
    <w:rsid w:val="007332F1"/>
    <w:rsid w:val="00733F83"/>
    <w:rsid w:val="0073435E"/>
    <w:rsid w:val="00734828"/>
    <w:rsid w:val="00735162"/>
    <w:rsid w:val="0074008E"/>
    <w:rsid w:val="007409DF"/>
    <w:rsid w:val="0074123E"/>
    <w:rsid w:val="00742848"/>
    <w:rsid w:val="00742F5C"/>
    <w:rsid w:val="00742FAC"/>
    <w:rsid w:val="007430A1"/>
    <w:rsid w:val="00743A41"/>
    <w:rsid w:val="007449EC"/>
    <w:rsid w:val="00744ACB"/>
    <w:rsid w:val="00744C2F"/>
    <w:rsid w:val="00745AB6"/>
    <w:rsid w:val="007460AD"/>
    <w:rsid w:val="00747849"/>
    <w:rsid w:val="00747A32"/>
    <w:rsid w:val="00747C29"/>
    <w:rsid w:val="00747DB8"/>
    <w:rsid w:val="007504F4"/>
    <w:rsid w:val="00751D33"/>
    <w:rsid w:val="0075278F"/>
    <w:rsid w:val="00752B31"/>
    <w:rsid w:val="00753E55"/>
    <w:rsid w:val="00754D50"/>
    <w:rsid w:val="0075575D"/>
    <w:rsid w:val="007559ED"/>
    <w:rsid w:val="00755B2D"/>
    <w:rsid w:val="0075617B"/>
    <w:rsid w:val="00756474"/>
    <w:rsid w:val="00761BAE"/>
    <w:rsid w:val="00762F1F"/>
    <w:rsid w:val="00763B05"/>
    <w:rsid w:val="0076500C"/>
    <w:rsid w:val="00771516"/>
    <w:rsid w:val="00771736"/>
    <w:rsid w:val="0077194C"/>
    <w:rsid w:val="0077491F"/>
    <w:rsid w:val="00774B9A"/>
    <w:rsid w:val="00776526"/>
    <w:rsid w:val="00776676"/>
    <w:rsid w:val="007766C8"/>
    <w:rsid w:val="00777223"/>
    <w:rsid w:val="00780655"/>
    <w:rsid w:val="007816DB"/>
    <w:rsid w:val="00781900"/>
    <w:rsid w:val="00781B67"/>
    <w:rsid w:val="00783BCE"/>
    <w:rsid w:val="00784045"/>
    <w:rsid w:val="0078408B"/>
    <w:rsid w:val="00786BA1"/>
    <w:rsid w:val="007923B5"/>
    <w:rsid w:val="007933AE"/>
    <w:rsid w:val="0079394F"/>
    <w:rsid w:val="00795288"/>
    <w:rsid w:val="007971FC"/>
    <w:rsid w:val="00797860"/>
    <w:rsid w:val="007A18B5"/>
    <w:rsid w:val="007A1F5C"/>
    <w:rsid w:val="007A4D2A"/>
    <w:rsid w:val="007A7B4F"/>
    <w:rsid w:val="007A7DCC"/>
    <w:rsid w:val="007B09EE"/>
    <w:rsid w:val="007B6F95"/>
    <w:rsid w:val="007B719A"/>
    <w:rsid w:val="007C33C0"/>
    <w:rsid w:val="007C34C3"/>
    <w:rsid w:val="007C438A"/>
    <w:rsid w:val="007C5352"/>
    <w:rsid w:val="007C5BEC"/>
    <w:rsid w:val="007C73AA"/>
    <w:rsid w:val="007D0BE7"/>
    <w:rsid w:val="007D105F"/>
    <w:rsid w:val="007D1F75"/>
    <w:rsid w:val="007D289B"/>
    <w:rsid w:val="007D30FD"/>
    <w:rsid w:val="007D5CBC"/>
    <w:rsid w:val="007D66D8"/>
    <w:rsid w:val="007D7E13"/>
    <w:rsid w:val="007E048B"/>
    <w:rsid w:val="007E0FD9"/>
    <w:rsid w:val="007E12DD"/>
    <w:rsid w:val="007E42D5"/>
    <w:rsid w:val="007E4331"/>
    <w:rsid w:val="007E43E0"/>
    <w:rsid w:val="007E5FBE"/>
    <w:rsid w:val="007E72B6"/>
    <w:rsid w:val="007F167B"/>
    <w:rsid w:val="007F1825"/>
    <w:rsid w:val="007F2583"/>
    <w:rsid w:val="007F3EB3"/>
    <w:rsid w:val="007F42CF"/>
    <w:rsid w:val="007F4868"/>
    <w:rsid w:val="007F5751"/>
    <w:rsid w:val="007F6066"/>
    <w:rsid w:val="0080029A"/>
    <w:rsid w:val="00802AF2"/>
    <w:rsid w:val="00802E58"/>
    <w:rsid w:val="008033E3"/>
    <w:rsid w:val="00804398"/>
    <w:rsid w:val="00804F4A"/>
    <w:rsid w:val="00805080"/>
    <w:rsid w:val="0080515B"/>
    <w:rsid w:val="0080713C"/>
    <w:rsid w:val="00807EFB"/>
    <w:rsid w:val="008101FE"/>
    <w:rsid w:val="00810DB6"/>
    <w:rsid w:val="008152CE"/>
    <w:rsid w:val="00816028"/>
    <w:rsid w:val="00816D5A"/>
    <w:rsid w:val="00816E19"/>
    <w:rsid w:val="00823EF7"/>
    <w:rsid w:val="008249D2"/>
    <w:rsid w:val="0082578E"/>
    <w:rsid w:val="00826D35"/>
    <w:rsid w:val="00830D81"/>
    <w:rsid w:val="00836ECD"/>
    <w:rsid w:val="00837A06"/>
    <w:rsid w:val="00837B76"/>
    <w:rsid w:val="00840AFD"/>
    <w:rsid w:val="008410F8"/>
    <w:rsid w:val="00841CB9"/>
    <w:rsid w:val="00844408"/>
    <w:rsid w:val="00850EF5"/>
    <w:rsid w:val="00853223"/>
    <w:rsid w:val="00853CE1"/>
    <w:rsid w:val="00853E39"/>
    <w:rsid w:val="00854531"/>
    <w:rsid w:val="00854816"/>
    <w:rsid w:val="008572E7"/>
    <w:rsid w:val="0086075F"/>
    <w:rsid w:val="00862754"/>
    <w:rsid w:val="00863BB5"/>
    <w:rsid w:val="00863DC4"/>
    <w:rsid w:val="00865474"/>
    <w:rsid w:val="008663AC"/>
    <w:rsid w:val="0086654C"/>
    <w:rsid w:val="00870C9B"/>
    <w:rsid w:val="00871C9F"/>
    <w:rsid w:val="00874CA5"/>
    <w:rsid w:val="008805E4"/>
    <w:rsid w:val="00881FDD"/>
    <w:rsid w:val="008820FA"/>
    <w:rsid w:val="008822B6"/>
    <w:rsid w:val="00883449"/>
    <w:rsid w:val="00883C67"/>
    <w:rsid w:val="0088472D"/>
    <w:rsid w:val="00890B32"/>
    <w:rsid w:val="00892228"/>
    <w:rsid w:val="008931F0"/>
    <w:rsid w:val="00894998"/>
    <w:rsid w:val="00896A0C"/>
    <w:rsid w:val="008979D2"/>
    <w:rsid w:val="008A08D0"/>
    <w:rsid w:val="008A1EC3"/>
    <w:rsid w:val="008A2CE8"/>
    <w:rsid w:val="008A3428"/>
    <w:rsid w:val="008A3505"/>
    <w:rsid w:val="008A3DDE"/>
    <w:rsid w:val="008A3FF7"/>
    <w:rsid w:val="008A4589"/>
    <w:rsid w:val="008A752B"/>
    <w:rsid w:val="008B0F14"/>
    <w:rsid w:val="008B2B8F"/>
    <w:rsid w:val="008B365A"/>
    <w:rsid w:val="008B4B07"/>
    <w:rsid w:val="008B4B71"/>
    <w:rsid w:val="008B5415"/>
    <w:rsid w:val="008B5E04"/>
    <w:rsid w:val="008B6A89"/>
    <w:rsid w:val="008C07C9"/>
    <w:rsid w:val="008C315D"/>
    <w:rsid w:val="008C3453"/>
    <w:rsid w:val="008C52F4"/>
    <w:rsid w:val="008C60D1"/>
    <w:rsid w:val="008C637C"/>
    <w:rsid w:val="008C736E"/>
    <w:rsid w:val="008C7D24"/>
    <w:rsid w:val="008D09EE"/>
    <w:rsid w:val="008D1165"/>
    <w:rsid w:val="008D1722"/>
    <w:rsid w:val="008D19C9"/>
    <w:rsid w:val="008D6E08"/>
    <w:rsid w:val="008D798A"/>
    <w:rsid w:val="008D79A5"/>
    <w:rsid w:val="008E0046"/>
    <w:rsid w:val="008E0CC6"/>
    <w:rsid w:val="008E486D"/>
    <w:rsid w:val="008E5476"/>
    <w:rsid w:val="008E63F0"/>
    <w:rsid w:val="008E6CD2"/>
    <w:rsid w:val="008E7615"/>
    <w:rsid w:val="008F107F"/>
    <w:rsid w:val="008F1213"/>
    <w:rsid w:val="008F2293"/>
    <w:rsid w:val="008F56A0"/>
    <w:rsid w:val="008F5721"/>
    <w:rsid w:val="008F612F"/>
    <w:rsid w:val="008F6F50"/>
    <w:rsid w:val="008F773C"/>
    <w:rsid w:val="008F79DC"/>
    <w:rsid w:val="00900BF1"/>
    <w:rsid w:val="009024A7"/>
    <w:rsid w:val="00903761"/>
    <w:rsid w:val="00905838"/>
    <w:rsid w:val="00905BF1"/>
    <w:rsid w:val="00906DD2"/>
    <w:rsid w:val="00910908"/>
    <w:rsid w:val="0091159A"/>
    <w:rsid w:val="00912B55"/>
    <w:rsid w:val="00912B6D"/>
    <w:rsid w:val="00912C09"/>
    <w:rsid w:val="00913307"/>
    <w:rsid w:val="009139B6"/>
    <w:rsid w:val="00913B70"/>
    <w:rsid w:val="00914264"/>
    <w:rsid w:val="0091649E"/>
    <w:rsid w:val="0092047E"/>
    <w:rsid w:val="00920839"/>
    <w:rsid w:val="00921E98"/>
    <w:rsid w:val="00923696"/>
    <w:rsid w:val="00924530"/>
    <w:rsid w:val="00926CA5"/>
    <w:rsid w:val="00927790"/>
    <w:rsid w:val="009277A1"/>
    <w:rsid w:val="0093024E"/>
    <w:rsid w:val="0093477B"/>
    <w:rsid w:val="009355C4"/>
    <w:rsid w:val="009378E2"/>
    <w:rsid w:val="00943542"/>
    <w:rsid w:val="00943F4D"/>
    <w:rsid w:val="00945F09"/>
    <w:rsid w:val="00946507"/>
    <w:rsid w:val="009465A1"/>
    <w:rsid w:val="0094799A"/>
    <w:rsid w:val="0095156F"/>
    <w:rsid w:val="009516A0"/>
    <w:rsid w:val="00951CAE"/>
    <w:rsid w:val="009558E6"/>
    <w:rsid w:val="009559A6"/>
    <w:rsid w:val="0096289D"/>
    <w:rsid w:val="009630B0"/>
    <w:rsid w:val="00963FDE"/>
    <w:rsid w:val="0096405B"/>
    <w:rsid w:val="00965B23"/>
    <w:rsid w:val="009669A7"/>
    <w:rsid w:val="00967CA9"/>
    <w:rsid w:val="0097008D"/>
    <w:rsid w:val="00973DF6"/>
    <w:rsid w:val="00974713"/>
    <w:rsid w:val="00975D09"/>
    <w:rsid w:val="009778AD"/>
    <w:rsid w:val="00977C44"/>
    <w:rsid w:val="00981B08"/>
    <w:rsid w:val="009828AC"/>
    <w:rsid w:val="009829E0"/>
    <w:rsid w:val="009833CE"/>
    <w:rsid w:val="009838F3"/>
    <w:rsid w:val="0099152D"/>
    <w:rsid w:val="009925F3"/>
    <w:rsid w:val="0099261A"/>
    <w:rsid w:val="009926D2"/>
    <w:rsid w:val="00993FB6"/>
    <w:rsid w:val="00994D65"/>
    <w:rsid w:val="00994E34"/>
    <w:rsid w:val="0099698E"/>
    <w:rsid w:val="009979C0"/>
    <w:rsid w:val="00997C8A"/>
    <w:rsid w:val="009A030F"/>
    <w:rsid w:val="009A21FC"/>
    <w:rsid w:val="009A2A0D"/>
    <w:rsid w:val="009A3521"/>
    <w:rsid w:val="009A43AD"/>
    <w:rsid w:val="009A47D5"/>
    <w:rsid w:val="009A57BD"/>
    <w:rsid w:val="009A5807"/>
    <w:rsid w:val="009B07E0"/>
    <w:rsid w:val="009B0AB7"/>
    <w:rsid w:val="009B1ECD"/>
    <w:rsid w:val="009B4D80"/>
    <w:rsid w:val="009B5343"/>
    <w:rsid w:val="009B594F"/>
    <w:rsid w:val="009C2078"/>
    <w:rsid w:val="009C2E12"/>
    <w:rsid w:val="009C345F"/>
    <w:rsid w:val="009C396F"/>
    <w:rsid w:val="009C3D76"/>
    <w:rsid w:val="009C42A1"/>
    <w:rsid w:val="009C5B24"/>
    <w:rsid w:val="009C5DF5"/>
    <w:rsid w:val="009C6B70"/>
    <w:rsid w:val="009C6D5F"/>
    <w:rsid w:val="009D0EBE"/>
    <w:rsid w:val="009D1043"/>
    <w:rsid w:val="009D1138"/>
    <w:rsid w:val="009D17C3"/>
    <w:rsid w:val="009D1919"/>
    <w:rsid w:val="009D5915"/>
    <w:rsid w:val="009D62FA"/>
    <w:rsid w:val="009D6556"/>
    <w:rsid w:val="009D711F"/>
    <w:rsid w:val="009E137E"/>
    <w:rsid w:val="009E2409"/>
    <w:rsid w:val="009E2BE0"/>
    <w:rsid w:val="009E34CB"/>
    <w:rsid w:val="009E376B"/>
    <w:rsid w:val="009E62A9"/>
    <w:rsid w:val="009F09CA"/>
    <w:rsid w:val="009F394A"/>
    <w:rsid w:val="009F5521"/>
    <w:rsid w:val="009F5C97"/>
    <w:rsid w:val="009F6A25"/>
    <w:rsid w:val="009F7B88"/>
    <w:rsid w:val="00A0201F"/>
    <w:rsid w:val="00A0488F"/>
    <w:rsid w:val="00A04C38"/>
    <w:rsid w:val="00A05EC5"/>
    <w:rsid w:val="00A060E8"/>
    <w:rsid w:val="00A07F49"/>
    <w:rsid w:val="00A107CF"/>
    <w:rsid w:val="00A10924"/>
    <w:rsid w:val="00A114BC"/>
    <w:rsid w:val="00A116C5"/>
    <w:rsid w:val="00A11CCB"/>
    <w:rsid w:val="00A1231C"/>
    <w:rsid w:val="00A13066"/>
    <w:rsid w:val="00A13443"/>
    <w:rsid w:val="00A13624"/>
    <w:rsid w:val="00A153B3"/>
    <w:rsid w:val="00A167E4"/>
    <w:rsid w:val="00A1796D"/>
    <w:rsid w:val="00A2217E"/>
    <w:rsid w:val="00A2425A"/>
    <w:rsid w:val="00A25B2F"/>
    <w:rsid w:val="00A27042"/>
    <w:rsid w:val="00A301D8"/>
    <w:rsid w:val="00A32DC1"/>
    <w:rsid w:val="00A33515"/>
    <w:rsid w:val="00A37EB1"/>
    <w:rsid w:val="00A42850"/>
    <w:rsid w:val="00A43472"/>
    <w:rsid w:val="00A45412"/>
    <w:rsid w:val="00A46323"/>
    <w:rsid w:val="00A47519"/>
    <w:rsid w:val="00A52C40"/>
    <w:rsid w:val="00A52EEC"/>
    <w:rsid w:val="00A5785D"/>
    <w:rsid w:val="00A6014B"/>
    <w:rsid w:val="00A756BB"/>
    <w:rsid w:val="00A76A89"/>
    <w:rsid w:val="00A7717F"/>
    <w:rsid w:val="00A801A0"/>
    <w:rsid w:val="00A8071F"/>
    <w:rsid w:val="00A80924"/>
    <w:rsid w:val="00A81311"/>
    <w:rsid w:val="00A813E0"/>
    <w:rsid w:val="00A815FF"/>
    <w:rsid w:val="00A82032"/>
    <w:rsid w:val="00A83F22"/>
    <w:rsid w:val="00A83F43"/>
    <w:rsid w:val="00A85500"/>
    <w:rsid w:val="00A858AC"/>
    <w:rsid w:val="00A874A2"/>
    <w:rsid w:val="00A9112C"/>
    <w:rsid w:val="00A94078"/>
    <w:rsid w:val="00A955CE"/>
    <w:rsid w:val="00A9570F"/>
    <w:rsid w:val="00A95C4A"/>
    <w:rsid w:val="00A96219"/>
    <w:rsid w:val="00A9719E"/>
    <w:rsid w:val="00A97B7E"/>
    <w:rsid w:val="00AA2646"/>
    <w:rsid w:val="00AA2F04"/>
    <w:rsid w:val="00AA387D"/>
    <w:rsid w:val="00AA55CA"/>
    <w:rsid w:val="00AA5A8C"/>
    <w:rsid w:val="00AA62FD"/>
    <w:rsid w:val="00AA6BAD"/>
    <w:rsid w:val="00AB0396"/>
    <w:rsid w:val="00AB0B4F"/>
    <w:rsid w:val="00AB5543"/>
    <w:rsid w:val="00AB5CB9"/>
    <w:rsid w:val="00AB7488"/>
    <w:rsid w:val="00AC0E28"/>
    <w:rsid w:val="00AC1027"/>
    <w:rsid w:val="00AC3200"/>
    <w:rsid w:val="00AC5AEA"/>
    <w:rsid w:val="00AC7A23"/>
    <w:rsid w:val="00AD2CF0"/>
    <w:rsid w:val="00AD359F"/>
    <w:rsid w:val="00AD3B9A"/>
    <w:rsid w:val="00AD58FB"/>
    <w:rsid w:val="00AD6264"/>
    <w:rsid w:val="00AD6688"/>
    <w:rsid w:val="00AE26C9"/>
    <w:rsid w:val="00AE4B57"/>
    <w:rsid w:val="00AE673D"/>
    <w:rsid w:val="00AE7731"/>
    <w:rsid w:val="00AF3A78"/>
    <w:rsid w:val="00AF49E2"/>
    <w:rsid w:val="00AF50CF"/>
    <w:rsid w:val="00AF5249"/>
    <w:rsid w:val="00AF7741"/>
    <w:rsid w:val="00AF78EF"/>
    <w:rsid w:val="00B00756"/>
    <w:rsid w:val="00B022DA"/>
    <w:rsid w:val="00B0280F"/>
    <w:rsid w:val="00B037A6"/>
    <w:rsid w:val="00B03D56"/>
    <w:rsid w:val="00B03FC3"/>
    <w:rsid w:val="00B046E3"/>
    <w:rsid w:val="00B05443"/>
    <w:rsid w:val="00B0741C"/>
    <w:rsid w:val="00B1006C"/>
    <w:rsid w:val="00B1026A"/>
    <w:rsid w:val="00B13231"/>
    <w:rsid w:val="00B13636"/>
    <w:rsid w:val="00B13B93"/>
    <w:rsid w:val="00B14125"/>
    <w:rsid w:val="00B14482"/>
    <w:rsid w:val="00B14F4E"/>
    <w:rsid w:val="00B160A6"/>
    <w:rsid w:val="00B168FD"/>
    <w:rsid w:val="00B224AF"/>
    <w:rsid w:val="00B22A8C"/>
    <w:rsid w:val="00B23106"/>
    <w:rsid w:val="00B314D6"/>
    <w:rsid w:val="00B32ABA"/>
    <w:rsid w:val="00B3376E"/>
    <w:rsid w:val="00B35FB3"/>
    <w:rsid w:val="00B36675"/>
    <w:rsid w:val="00B36E03"/>
    <w:rsid w:val="00B3DB7F"/>
    <w:rsid w:val="00B4230C"/>
    <w:rsid w:val="00B4435A"/>
    <w:rsid w:val="00B459A2"/>
    <w:rsid w:val="00B46258"/>
    <w:rsid w:val="00B50B4B"/>
    <w:rsid w:val="00B5120A"/>
    <w:rsid w:val="00B52BD0"/>
    <w:rsid w:val="00B5321E"/>
    <w:rsid w:val="00B54E35"/>
    <w:rsid w:val="00B551D2"/>
    <w:rsid w:val="00B572D5"/>
    <w:rsid w:val="00B5753D"/>
    <w:rsid w:val="00B57BCF"/>
    <w:rsid w:val="00B613D4"/>
    <w:rsid w:val="00B62070"/>
    <w:rsid w:val="00B6372E"/>
    <w:rsid w:val="00B63D0B"/>
    <w:rsid w:val="00B64552"/>
    <w:rsid w:val="00B65006"/>
    <w:rsid w:val="00B6512A"/>
    <w:rsid w:val="00B700CA"/>
    <w:rsid w:val="00B7038E"/>
    <w:rsid w:val="00B7097A"/>
    <w:rsid w:val="00B71FDF"/>
    <w:rsid w:val="00B729EA"/>
    <w:rsid w:val="00B73A70"/>
    <w:rsid w:val="00B775C9"/>
    <w:rsid w:val="00B77E4C"/>
    <w:rsid w:val="00B8197A"/>
    <w:rsid w:val="00B82418"/>
    <w:rsid w:val="00B8493C"/>
    <w:rsid w:val="00B862C6"/>
    <w:rsid w:val="00B87881"/>
    <w:rsid w:val="00B90035"/>
    <w:rsid w:val="00B90657"/>
    <w:rsid w:val="00B95281"/>
    <w:rsid w:val="00B95B0B"/>
    <w:rsid w:val="00B9613A"/>
    <w:rsid w:val="00B96B1C"/>
    <w:rsid w:val="00BA1E95"/>
    <w:rsid w:val="00BA321A"/>
    <w:rsid w:val="00BA4776"/>
    <w:rsid w:val="00BA5E2A"/>
    <w:rsid w:val="00BA673D"/>
    <w:rsid w:val="00BB03B1"/>
    <w:rsid w:val="00BB0580"/>
    <w:rsid w:val="00BB12FB"/>
    <w:rsid w:val="00BB1CB0"/>
    <w:rsid w:val="00BB68F8"/>
    <w:rsid w:val="00BB7EAF"/>
    <w:rsid w:val="00BC133F"/>
    <w:rsid w:val="00BC2873"/>
    <w:rsid w:val="00BC324F"/>
    <w:rsid w:val="00BC33DD"/>
    <w:rsid w:val="00BC4E42"/>
    <w:rsid w:val="00BC56C1"/>
    <w:rsid w:val="00BC7968"/>
    <w:rsid w:val="00BD0F4D"/>
    <w:rsid w:val="00BD127D"/>
    <w:rsid w:val="00BD480F"/>
    <w:rsid w:val="00BD73B5"/>
    <w:rsid w:val="00BD7833"/>
    <w:rsid w:val="00BE0263"/>
    <w:rsid w:val="00BE0B31"/>
    <w:rsid w:val="00BE146D"/>
    <w:rsid w:val="00BE2800"/>
    <w:rsid w:val="00BE345C"/>
    <w:rsid w:val="00BE40DB"/>
    <w:rsid w:val="00BE430E"/>
    <w:rsid w:val="00BE4AC2"/>
    <w:rsid w:val="00BE6A03"/>
    <w:rsid w:val="00BE7EC5"/>
    <w:rsid w:val="00BF2C96"/>
    <w:rsid w:val="00BF39E6"/>
    <w:rsid w:val="00BF4976"/>
    <w:rsid w:val="00BF500A"/>
    <w:rsid w:val="00BF5403"/>
    <w:rsid w:val="00BF571A"/>
    <w:rsid w:val="00BF5735"/>
    <w:rsid w:val="00BF68CF"/>
    <w:rsid w:val="00BF6EFB"/>
    <w:rsid w:val="00BF7D29"/>
    <w:rsid w:val="00C0214C"/>
    <w:rsid w:val="00C042BB"/>
    <w:rsid w:val="00C05026"/>
    <w:rsid w:val="00C05267"/>
    <w:rsid w:val="00C05CE6"/>
    <w:rsid w:val="00C079BD"/>
    <w:rsid w:val="00C11A2D"/>
    <w:rsid w:val="00C12A67"/>
    <w:rsid w:val="00C13430"/>
    <w:rsid w:val="00C13FBB"/>
    <w:rsid w:val="00C15F27"/>
    <w:rsid w:val="00C1778D"/>
    <w:rsid w:val="00C20534"/>
    <w:rsid w:val="00C20D84"/>
    <w:rsid w:val="00C20F9E"/>
    <w:rsid w:val="00C21F7C"/>
    <w:rsid w:val="00C22E8E"/>
    <w:rsid w:val="00C23982"/>
    <w:rsid w:val="00C24D81"/>
    <w:rsid w:val="00C25BDB"/>
    <w:rsid w:val="00C320D2"/>
    <w:rsid w:val="00C335A9"/>
    <w:rsid w:val="00C36031"/>
    <w:rsid w:val="00C36791"/>
    <w:rsid w:val="00C37EE9"/>
    <w:rsid w:val="00C415C7"/>
    <w:rsid w:val="00C4269D"/>
    <w:rsid w:val="00C42FB8"/>
    <w:rsid w:val="00C51CF3"/>
    <w:rsid w:val="00C522C1"/>
    <w:rsid w:val="00C53280"/>
    <w:rsid w:val="00C53497"/>
    <w:rsid w:val="00C60672"/>
    <w:rsid w:val="00C61D29"/>
    <w:rsid w:val="00C62F6D"/>
    <w:rsid w:val="00C654C8"/>
    <w:rsid w:val="00C661A5"/>
    <w:rsid w:val="00C71EFB"/>
    <w:rsid w:val="00C72589"/>
    <w:rsid w:val="00C72B1A"/>
    <w:rsid w:val="00C7579F"/>
    <w:rsid w:val="00C76D96"/>
    <w:rsid w:val="00C770C9"/>
    <w:rsid w:val="00C7748F"/>
    <w:rsid w:val="00C80A34"/>
    <w:rsid w:val="00C8337B"/>
    <w:rsid w:val="00C849A1"/>
    <w:rsid w:val="00C86535"/>
    <w:rsid w:val="00C8756D"/>
    <w:rsid w:val="00C90007"/>
    <w:rsid w:val="00C923BF"/>
    <w:rsid w:val="00C92F83"/>
    <w:rsid w:val="00C95248"/>
    <w:rsid w:val="00C95728"/>
    <w:rsid w:val="00C96834"/>
    <w:rsid w:val="00CA7A78"/>
    <w:rsid w:val="00CA7B49"/>
    <w:rsid w:val="00CB07B1"/>
    <w:rsid w:val="00CB2BCC"/>
    <w:rsid w:val="00CB49E0"/>
    <w:rsid w:val="00CB54E5"/>
    <w:rsid w:val="00CB616D"/>
    <w:rsid w:val="00CB716D"/>
    <w:rsid w:val="00CB730C"/>
    <w:rsid w:val="00CC005B"/>
    <w:rsid w:val="00CC3CD1"/>
    <w:rsid w:val="00CC3DFD"/>
    <w:rsid w:val="00CC3FF9"/>
    <w:rsid w:val="00CC636A"/>
    <w:rsid w:val="00CC7164"/>
    <w:rsid w:val="00CD22C1"/>
    <w:rsid w:val="00CD44F2"/>
    <w:rsid w:val="00CD4DD8"/>
    <w:rsid w:val="00CD568D"/>
    <w:rsid w:val="00CD5F71"/>
    <w:rsid w:val="00CD71D5"/>
    <w:rsid w:val="00CD72B0"/>
    <w:rsid w:val="00CD7DFA"/>
    <w:rsid w:val="00CD7E55"/>
    <w:rsid w:val="00CE2252"/>
    <w:rsid w:val="00CE22D3"/>
    <w:rsid w:val="00CE2CEC"/>
    <w:rsid w:val="00CF27CF"/>
    <w:rsid w:val="00CF2CB2"/>
    <w:rsid w:val="00CF4884"/>
    <w:rsid w:val="00CF63DC"/>
    <w:rsid w:val="00CF6B23"/>
    <w:rsid w:val="00CF6C47"/>
    <w:rsid w:val="00D0225F"/>
    <w:rsid w:val="00D04165"/>
    <w:rsid w:val="00D075CB"/>
    <w:rsid w:val="00D1288F"/>
    <w:rsid w:val="00D12E0E"/>
    <w:rsid w:val="00D14653"/>
    <w:rsid w:val="00D15086"/>
    <w:rsid w:val="00D15D74"/>
    <w:rsid w:val="00D23FF6"/>
    <w:rsid w:val="00D32068"/>
    <w:rsid w:val="00D352DA"/>
    <w:rsid w:val="00D36108"/>
    <w:rsid w:val="00D36B2E"/>
    <w:rsid w:val="00D4185E"/>
    <w:rsid w:val="00D43150"/>
    <w:rsid w:val="00D43D42"/>
    <w:rsid w:val="00D462E3"/>
    <w:rsid w:val="00D52225"/>
    <w:rsid w:val="00D52D3F"/>
    <w:rsid w:val="00D56DED"/>
    <w:rsid w:val="00D60413"/>
    <w:rsid w:val="00D60B59"/>
    <w:rsid w:val="00D6393A"/>
    <w:rsid w:val="00D63AE8"/>
    <w:rsid w:val="00D66D60"/>
    <w:rsid w:val="00D66D78"/>
    <w:rsid w:val="00D73348"/>
    <w:rsid w:val="00D759D3"/>
    <w:rsid w:val="00D768F3"/>
    <w:rsid w:val="00D80EA3"/>
    <w:rsid w:val="00D81B3A"/>
    <w:rsid w:val="00D82145"/>
    <w:rsid w:val="00D83A9A"/>
    <w:rsid w:val="00D86F02"/>
    <w:rsid w:val="00D87172"/>
    <w:rsid w:val="00D90340"/>
    <w:rsid w:val="00D90DA7"/>
    <w:rsid w:val="00D92E1E"/>
    <w:rsid w:val="00D92F08"/>
    <w:rsid w:val="00D946C3"/>
    <w:rsid w:val="00D9735B"/>
    <w:rsid w:val="00DA1203"/>
    <w:rsid w:val="00DA2294"/>
    <w:rsid w:val="00DA24CA"/>
    <w:rsid w:val="00DA327B"/>
    <w:rsid w:val="00DA3FE4"/>
    <w:rsid w:val="00DA4AF7"/>
    <w:rsid w:val="00DA5144"/>
    <w:rsid w:val="00DA5161"/>
    <w:rsid w:val="00DA6349"/>
    <w:rsid w:val="00DB5A68"/>
    <w:rsid w:val="00DB6058"/>
    <w:rsid w:val="00DB7B82"/>
    <w:rsid w:val="00DC03CE"/>
    <w:rsid w:val="00DC3CB9"/>
    <w:rsid w:val="00DC3F56"/>
    <w:rsid w:val="00DC5267"/>
    <w:rsid w:val="00DC7089"/>
    <w:rsid w:val="00DC728B"/>
    <w:rsid w:val="00DD0F31"/>
    <w:rsid w:val="00DD230C"/>
    <w:rsid w:val="00DD4372"/>
    <w:rsid w:val="00DE1F85"/>
    <w:rsid w:val="00DE3049"/>
    <w:rsid w:val="00DE68B4"/>
    <w:rsid w:val="00DE7959"/>
    <w:rsid w:val="00DF1A2B"/>
    <w:rsid w:val="00DF367C"/>
    <w:rsid w:val="00DF479D"/>
    <w:rsid w:val="00DF4E7B"/>
    <w:rsid w:val="00DF6D86"/>
    <w:rsid w:val="00E0236F"/>
    <w:rsid w:val="00E03A9D"/>
    <w:rsid w:val="00E03C4E"/>
    <w:rsid w:val="00E06C1F"/>
    <w:rsid w:val="00E106D7"/>
    <w:rsid w:val="00E10C46"/>
    <w:rsid w:val="00E115FA"/>
    <w:rsid w:val="00E140FE"/>
    <w:rsid w:val="00E14435"/>
    <w:rsid w:val="00E15C19"/>
    <w:rsid w:val="00E221E6"/>
    <w:rsid w:val="00E22CDD"/>
    <w:rsid w:val="00E23D85"/>
    <w:rsid w:val="00E23E49"/>
    <w:rsid w:val="00E254D3"/>
    <w:rsid w:val="00E27332"/>
    <w:rsid w:val="00E27A74"/>
    <w:rsid w:val="00E27AC8"/>
    <w:rsid w:val="00E31988"/>
    <w:rsid w:val="00E31F38"/>
    <w:rsid w:val="00E32347"/>
    <w:rsid w:val="00E3300E"/>
    <w:rsid w:val="00E3400B"/>
    <w:rsid w:val="00E341E5"/>
    <w:rsid w:val="00E3550C"/>
    <w:rsid w:val="00E35CC3"/>
    <w:rsid w:val="00E3727A"/>
    <w:rsid w:val="00E37C9C"/>
    <w:rsid w:val="00E4042F"/>
    <w:rsid w:val="00E40BB5"/>
    <w:rsid w:val="00E416C2"/>
    <w:rsid w:val="00E42666"/>
    <w:rsid w:val="00E5056C"/>
    <w:rsid w:val="00E50B0A"/>
    <w:rsid w:val="00E51759"/>
    <w:rsid w:val="00E51E67"/>
    <w:rsid w:val="00E5265E"/>
    <w:rsid w:val="00E52C1B"/>
    <w:rsid w:val="00E53299"/>
    <w:rsid w:val="00E53E73"/>
    <w:rsid w:val="00E552DB"/>
    <w:rsid w:val="00E6382D"/>
    <w:rsid w:val="00E646E6"/>
    <w:rsid w:val="00E6713B"/>
    <w:rsid w:val="00E70822"/>
    <w:rsid w:val="00E70C0A"/>
    <w:rsid w:val="00E71939"/>
    <w:rsid w:val="00E73742"/>
    <w:rsid w:val="00E7647D"/>
    <w:rsid w:val="00E77D1E"/>
    <w:rsid w:val="00E81FF3"/>
    <w:rsid w:val="00E82142"/>
    <w:rsid w:val="00E8362F"/>
    <w:rsid w:val="00E83EEF"/>
    <w:rsid w:val="00E84CE4"/>
    <w:rsid w:val="00E84F87"/>
    <w:rsid w:val="00E85627"/>
    <w:rsid w:val="00E85DAB"/>
    <w:rsid w:val="00E87221"/>
    <w:rsid w:val="00E87342"/>
    <w:rsid w:val="00E908BE"/>
    <w:rsid w:val="00E91F0E"/>
    <w:rsid w:val="00E925CE"/>
    <w:rsid w:val="00E9302B"/>
    <w:rsid w:val="00E9307B"/>
    <w:rsid w:val="00E9485A"/>
    <w:rsid w:val="00E94C3F"/>
    <w:rsid w:val="00E97795"/>
    <w:rsid w:val="00E97FA9"/>
    <w:rsid w:val="00EA19F0"/>
    <w:rsid w:val="00EA3990"/>
    <w:rsid w:val="00EA6A77"/>
    <w:rsid w:val="00EB0C1B"/>
    <w:rsid w:val="00EB5FB9"/>
    <w:rsid w:val="00EB7F05"/>
    <w:rsid w:val="00EC220A"/>
    <w:rsid w:val="00EC2935"/>
    <w:rsid w:val="00EC2AC1"/>
    <w:rsid w:val="00EC5730"/>
    <w:rsid w:val="00EC5A75"/>
    <w:rsid w:val="00EC5AB1"/>
    <w:rsid w:val="00EC7331"/>
    <w:rsid w:val="00EC7DFC"/>
    <w:rsid w:val="00ED1FEC"/>
    <w:rsid w:val="00ED3139"/>
    <w:rsid w:val="00ED3B69"/>
    <w:rsid w:val="00ED4B65"/>
    <w:rsid w:val="00ED6F8A"/>
    <w:rsid w:val="00EE02A5"/>
    <w:rsid w:val="00EE0C45"/>
    <w:rsid w:val="00EE173B"/>
    <w:rsid w:val="00EE577E"/>
    <w:rsid w:val="00EF0224"/>
    <w:rsid w:val="00EF02BB"/>
    <w:rsid w:val="00EF12CD"/>
    <w:rsid w:val="00EF2682"/>
    <w:rsid w:val="00F02B92"/>
    <w:rsid w:val="00F02C5E"/>
    <w:rsid w:val="00F04B29"/>
    <w:rsid w:val="00F05F10"/>
    <w:rsid w:val="00F1016D"/>
    <w:rsid w:val="00F114E8"/>
    <w:rsid w:val="00F1292E"/>
    <w:rsid w:val="00F15032"/>
    <w:rsid w:val="00F15121"/>
    <w:rsid w:val="00F15188"/>
    <w:rsid w:val="00F15214"/>
    <w:rsid w:val="00F158A5"/>
    <w:rsid w:val="00F167C0"/>
    <w:rsid w:val="00F20F23"/>
    <w:rsid w:val="00F213AE"/>
    <w:rsid w:val="00F237FD"/>
    <w:rsid w:val="00F23EF7"/>
    <w:rsid w:val="00F2435C"/>
    <w:rsid w:val="00F25534"/>
    <w:rsid w:val="00F266B4"/>
    <w:rsid w:val="00F26BCB"/>
    <w:rsid w:val="00F30A9A"/>
    <w:rsid w:val="00F319CD"/>
    <w:rsid w:val="00F327A5"/>
    <w:rsid w:val="00F34716"/>
    <w:rsid w:val="00F35632"/>
    <w:rsid w:val="00F372CB"/>
    <w:rsid w:val="00F37764"/>
    <w:rsid w:val="00F40580"/>
    <w:rsid w:val="00F44650"/>
    <w:rsid w:val="00F458CD"/>
    <w:rsid w:val="00F47C7B"/>
    <w:rsid w:val="00F47DDC"/>
    <w:rsid w:val="00F514E8"/>
    <w:rsid w:val="00F5205C"/>
    <w:rsid w:val="00F525EE"/>
    <w:rsid w:val="00F52D2C"/>
    <w:rsid w:val="00F53728"/>
    <w:rsid w:val="00F5504B"/>
    <w:rsid w:val="00F55385"/>
    <w:rsid w:val="00F56506"/>
    <w:rsid w:val="00F56A0D"/>
    <w:rsid w:val="00F60C1B"/>
    <w:rsid w:val="00F61BF2"/>
    <w:rsid w:val="00F64EBB"/>
    <w:rsid w:val="00F65796"/>
    <w:rsid w:val="00F67EA6"/>
    <w:rsid w:val="00F70BF0"/>
    <w:rsid w:val="00F72360"/>
    <w:rsid w:val="00F72EFE"/>
    <w:rsid w:val="00F745C0"/>
    <w:rsid w:val="00F74BE7"/>
    <w:rsid w:val="00F76685"/>
    <w:rsid w:val="00F7780D"/>
    <w:rsid w:val="00F77A45"/>
    <w:rsid w:val="00F805A6"/>
    <w:rsid w:val="00F80FD0"/>
    <w:rsid w:val="00F82AD5"/>
    <w:rsid w:val="00F87917"/>
    <w:rsid w:val="00F90C39"/>
    <w:rsid w:val="00F91530"/>
    <w:rsid w:val="00F9298A"/>
    <w:rsid w:val="00F97577"/>
    <w:rsid w:val="00F978CB"/>
    <w:rsid w:val="00FA102E"/>
    <w:rsid w:val="00FA1D29"/>
    <w:rsid w:val="00FA1EA2"/>
    <w:rsid w:val="00FA3300"/>
    <w:rsid w:val="00FA5488"/>
    <w:rsid w:val="00FA5D60"/>
    <w:rsid w:val="00FA6D31"/>
    <w:rsid w:val="00FA6E81"/>
    <w:rsid w:val="00FA712B"/>
    <w:rsid w:val="00FB05F3"/>
    <w:rsid w:val="00FB28DD"/>
    <w:rsid w:val="00FB299A"/>
    <w:rsid w:val="00FB2C91"/>
    <w:rsid w:val="00FB3300"/>
    <w:rsid w:val="00FB3855"/>
    <w:rsid w:val="00FB4098"/>
    <w:rsid w:val="00FB43B3"/>
    <w:rsid w:val="00FB4F0B"/>
    <w:rsid w:val="00FB695D"/>
    <w:rsid w:val="00FB76DF"/>
    <w:rsid w:val="00FB7D2D"/>
    <w:rsid w:val="00FC0218"/>
    <w:rsid w:val="00FC3094"/>
    <w:rsid w:val="00FC4178"/>
    <w:rsid w:val="00FC472D"/>
    <w:rsid w:val="00FC5003"/>
    <w:rsid w:val="00FC5173"/>
    <w:rsid w:val="00FC5433"/>
    <w:rsid w:val="00FD04AF"/>
    <w:rsid w:val="00FD20F7"/>
    <w:rsid w:val="00FD26B9"/>
    <w:rsid w:val="00FD2F4B"/>
    <w:rsid w:val="00FD32D5"/>
    <w:rsid w:val="00FD576C"/>
    <w:rsid w:val="00FD720F"/>
    <w:rsid w:val="00FE1282"/>
    <w:rsid w:val="00FE29F5"/>
    <w:rsid w:val="00FE4DD5"/>
    <w:rsid w:val="00FE7F21"/>
    <w:rsid w:val="00FF0B65"/>
    <w:rsid w:val="00FF0CF3"/>
    <w:rsid w:val="00FF58B4"/>
    <w:rsid w:val="00FF63CB"/>
    <w:rsid w:val="00FF71CA"/>
    <w:rsid w:val="010E9985"/>
    <w:rsid w:val="0186E80E"/>
    <w:rsid w:val="01A35387"/>
    <w:rsid w:val="01C31568"/>
    <w:rsid w:val="01CF2CC7"/>
    <w:rsid w:val="02332E52"/>
    <w:rsid w:val="025AE41E"/>
    <w:rsid w:val="02851C4E"/>
    <w:rsid w:val="02A911ED"/>
    <w:rsid w:val="03CE7F54"/>
    <w:rsid w:val="0428DEFF"/>
    <w:rsid w:val="046EC154"/>
    <w:rsid w:val="04CF2AB0"/>
    <w:rsid w:val="050B363B"/>
    <w:rsid w:val="055AF88C"/>
    <w:rsid w:val="06291082"/>
    <w:rsid w:val="066B5334"/>
    <w:rsid w:val="06B3157E"/>
    <w:rsid w:val="07A85B4F"/>
    <w:rsid w:val="0875BF14"/>
    <w:rsid w:val="09086582"/>
    <w:rsid w:val="09F22D6B"/>
    <w:rsid w:val="0A383BCA"/>
    <w:rsid w:val="0A7C3C22"/>
    <w:rsid w:val="0AD08042"/>
    <w:rsid w:val="0B33321A"/>
    <w:rsid w:val="0D9C4D47"/>
    <w:rsid w:val="0EEF726D"/>
    <w:rsid w:val="0F1DD8CD"/>
    <w:rsid w:val="101CB890"/>
    <w:rsid w:val="10732BAF"/>
    <w:rsid w:val="10996D55"/>
    <w:rsid w:val="10D4B329"/>
    <w:rsid w:val="11005A7D"/>
    <w:rsid w:val="1155D719"/>
    <w:rsid w:val="11A126FC"/>
    <w:rsid w:val="11A84B5E"/>
    <w:rsid w:val="11BED9BC"/>
    <w:rsid w:val="133D4BB1"/>
    <w:rsid w:val="13435176"/>
    <w:rsid w:val="135D098F"/>
    <w:rsid w:val="13B871BB"/>
    <w:rsid w:val="13CCD677"/>
    <w:rsid w:val="13FF3DF3"/>
    <w:rsid w:val="145B4258"/>
    <w:rsid w:val="148CE063"/>
    <w:rsid w:val="14930C51"/>
    <w:rsid w:val="1501FC65"/>
    <w:rsid w:val="15846F31"/>
    <w:rsid w:val="166EB164"/>
    <w:rsid w:val="16EEC99E"/>
    <w:rsid w:val="171BBC88"/>
    <w:rsid w:val="17318D89"/>
    <w:rsid w:val="181E0263"/>
    <w:rsid w:val="19201DBB"/>
    <w:rsid w:val="1947C1C6"/>
    <w:rsid w:val="195DF4CB"/>
    <w:rsid w:val="19667D74"/>
    <w:rsid w:val="198078D7"/>
    <w:rsid w:val="19E3C227"/>
    <w:rsid w:val="1A0F3B3C"/>
    <w:rsid w:val="1A1DCAEB"/>
    <w:rsid w:val="1A420C48"/>
    <w:rsid w:val="1A5EA3F9"/>
    <w:rsid w:val="1B024DD5"/>
    <w:rsid w:val="1B7C43C3"/>
    <w:rsid w:val="1BBDA721"/>
    <w:rsid w:val="1BF190B4"/>
    <w:rsid w:val="1C100A3A"/>
    <w:rsid w:val="1C20CF5D"/>
    <w:rsid w:val="1C40032C"/>
    <w:rsid w:val="1C4242DB"/>
    <w:rsid w:val="1C7EAAB4"/>
    <w:rsid w:val="1C9E1E36"/>
    <w:rsid w:val="1D8D1B7A"/>
    <w:rsid w:val="1E233510"/>
    <w:rsid w:val="1E39EE97"/>
    <w:rsid w:val="1E606916"/>
    <w:rsid w:val="1E6E8CDF"/>
    <w:rsid w:val="1EC06D28"/>
    <w:rsid w:val="1F53E895"/>
    <w:rsid w:val="1F68A7B9"/>
    <w:rsid w:val="1F857A2E"/>
    <w:rsid w:val="1FC644BE"/>
    <w:rsid w:val="1FD5BEF8"/>
    <w:rsid w:val="2020A253"/>
    <w:rsid w:val="206FF355"/>
    <w:rsid w:val="207E3F57"/>
    <w:rsid w:val="20E66218"/>
    <w:rsid w:val="216D6330"/>
    <w:rsid w:val="21797CDF"/>
    <w:rsid w:val="230D5FBA"/>
    <w:rsid w:val="23136D9C"/>
    <w:rsid w:val="2316A936"/>
    <w:rsid w:val="23395E4C"/>
    <w:rsid w:val="23725583"/>
    <w:rsid w:val="23761EC1"/>
    <w:rsid w:val="239C907E"/>
    <w:rsid w:val="24025EEC"/>
    <w:rsid w:val="24603FD4"/>
    <w:rsid w:val="2463BA96"/>
    <w:rsid w:val="246487BE"/>
    <w:rsid w:val="24A9301B"/>
    <w:rsid w:val="24BE76CA"/>
    <w:rsid w:val="254A484D"/>
    <w:rsid w:val="254D4A3C"/>
    <w:rsid w:val="25B2964E"/>
    <w:rsid w:val="2645007C"/>
    <w:rsid w:val="26F3B291"/>
    <w:rsid w:val="270E23CD"/>
    <w:rsid w:val="276C6A53"/>
    <w:rsid w:val="27E01F76"/>
    <w:rsid w:val="27FA1F28"/>
    <w:rsid w:val="2881F797"/>
    <w:rsid w:val="28B493E9"/>
    <w:rsid w:val="297CA13E"/>
    <w:rsid w:val="2A39179E"/>
    <w:rsid w:val="2A8810DE"/>
    <w:rsid w:val="2AD3C5A8"/>
    <w:rsid w:val="2BDC9D7E"/>
    <w:rsid w:val="2BF3EE65"/>
    <w:rsid w:val="2BFC4092"/>
    <w:rsid w:val="2C02141C"/>
    <w:rsid w:val="2D164271"/>
    <w:rsid w:val="2D4C1F00"/>
    <w:rsid w:val="2D5A3D41"/>
    <w:rsid w:val="2DB1D41C"/>
    <w:rsid w:val="2E490EFC"/>
    <w:rsid w:val="2F985994"/>
    <w:rsid w:val="30265494"/>
    <w:rsid w:val="311B7B5E"/>
    <w:rsid w:val="313851BE"/>
    <w:rsid w:val="31809CB5"/>
    <w:rsid w:val="3187B323"/>
    <w:rsid w:val="32E23BE4"/>
    <w:rsid w:val="32EA5B40"/>
    <w:rsid w:val="3321C1F7"/>
    <w:rsid w:val="33479291"/>
    <w:rsid w:val="336875A3"/>
    <w:rsid w:val="33999DF9"/>
    <w:rsid w:val="34562000"/>
    <w:rsid w:val="34914055"/>
    <w:rsid w:val="34F3501D"/>
    <w:rsid w:val="358B3FAF"/>
    <w:rsid w:val="35EED85D"/>
    <w:rsid w:val="360BE70E"/>
    <w:rsid w:val="364118AC"/>
    <w:rsid w:val="36688688"/>
    <w:rsid w:val="3671527B"/>
    <w:rsid w:val="37C734D1"/>
    <w:rsid w:val="3822A94A"/>
    <w:rsid w:val="385E2017"/>
    <w:rsid w:val="3877D459"/>
    <w:rsid w:val="391703B5"/>
    <w:rsid w:val="398A8125"/>
    <w:rsid w:val="39FFC432"/>
    <w:rsid w:val="3A319274"/>
    <w:rsid w:val="3A72FC93"/>
    <w:rsid w:val="3AA5CB14"/>
    <w:rsid w:val="3AFDF888"/>
    <w:rsid w:val="3B1D67E1"/>
    <w:rsid w:val="3BC2FD83"/>
    <w:rsid w:val="3BDC7165"/>
    <w:rsid w:val="3EF2FE77"/>
    <w:rsid w:val="3F3A36A0"/>
    <w:rsid w:val="3FAE8BE6"/>
    <w:rsid w:val="3FC118FB"/>
    <w:rsid w:val="3FCA9A18"/>
    <w:rsid w:val="4025CEA4"/>
    <w:rsid w:val="40473813"/>
    <w:rsid w:val="408B8DBE"/>
    <w:rsid w:val="40A62612"/>
    <w:rsid w:val="40E48EA8"/>
    <w:rsid w:val="412D066C"/>
    <w:rsid w:val="41D743F7"/>
    <w:rsid w:val="4258D643"/>
    <w:rsid w:val="427E4BE1"/>
    <w:rsid w:val="42B9CF29"/>
    <w:rsid w:val="42DCE4F3"/>
    <w:rsid w:val="434194D4"/>
    <w:rsid w:val="437ED8D5"/>
    <w:rsid w:val="441C2F6A"/>
    <w:rsid w:val="4423C9C6"/>
    <w:rsid w:val="44509E45"/>
    <w:rsid w:val="44880FE6"/>
    <w:rsid w:val="44DD6535"/>
    <w:rsid w:val="44E91C9C"/>
    <w:rsid w:val="45156D2A"/>
    <w:rsid w:val="4526B1D7"/>
    <w:rsid w:val="4530382C"/>
    <w:rsid w:val="45D15236"/>
    <w:rsid w:val="46097763"/>
    <w:rsid w:val="4623C84E"/>
    <w:rsid w:val="475A0F31"/>
    <w:rsid w:val="4793A4DE"/>
    <w:rsid w:val="47B8EE61"/>
    <w:rsid w:val="47CA3D3A"/>
    <w:rsid w:val="47E29B4E"/>
    <w:rsid w:val="4922F432"/>
    <w:rsid w:val="494FF2AF"/>
    <w:rsid w:val="49E18329"/>
    <w:rsid w:val="4AC6F40F"/>
    <w:rsid w:val="4B02EC29"/>
    <w:rsid w:val="4BAAEEE9"/>
    <w:rsid w:val="4C55EE7C"/>
    <w:rsid w:val="4CD73C43"/>
    <w:rsid w:val="4D09E152"/>
    <w:rsid w:val="4D50E869"/>
    <w:rsid w:val="4E1D6167"/>
    <w:rsid w:val="4E7A0F88"/>
    <w:rsid w:val="4E8F3125"/>
    <w:rsid w:val="4EED32E9"/>
    <w:rsid w:val="4F846A39"/>
    <w:rsid w:val="4F8BD2F6"/>
    <w:rsid w:val="4FFCA9F4"/>
    <w:rsid w:val="50222801"/>
    <w:rsid w:val="502244A7"/>
    <w:rsid w:val="50D4532D"/>
    <w:rsid w:val="50D61C70"/>
    <w:rsid w:val="50E81134"/>
    <w:rsid w:val="50F3109F"/>
    <w:rsid w:val="511F2626"/>
    <w:rsid w:val="51552310"/>
    <w:rsid w:val="52693322"/>
    <w:rsid w:val="529CBEF4"/>
    <w:rsid w:val="52B3E6CA"/>
    <w:rsid w:val="52C70EE1"/>
    <w:rsid w:val="53271BBD"/>
    <w:rsid w:val="539866BE"/>
    <w:rsid w:val="53C6F7D7"/>
    <w:rsid w:val="53DB6474"/>
    <w:rsid w:val="53F96ED4"/>
    <w:rsid w:val="5427E3FF"/>
    <w:rsid w:val="545A1ACC"/>
    <w:rsid w:val="54A2468B"/>
    <w:rsid w:val="54F77F43"/>
    <w:rsid w:val="555A58C1"/>
    <w:rsid w:val="559E7B73"/>
    <w:rsid w:val="55CB6E5D"/>
    <w:rsid w:val="55CE2395"/>
    <w:rsid w:val="56553F95"/>
    <w:rsid w:val="56926117"/>
    <w:rsid w:val="57140CE8"/>
    <w:rsid w:val="574B87A6"/>
    <w:rsid w:val="57B40D08"/>
    <w:rsid w:val="58BCD456"/>
    <w:rsid w:val="58CBB107"/>
    <w:rsid w:val="5903892A"/>
    <w:rsid w:val="59675DD0"/>
    <w:rsid w:val="5994203A"/>
    <w:rsid w:val="5AD54179"/>
    <w:rsid w:val="5BC79813"/>
    <w:rsid w:val="5C57E54A"/>
    <w:rsid w:val="5C7FA6D0"/>
    <w:rsid w:val="5C89FECC"/>
    <w:rsid w:val="5CA1B440"/>
    <w:rsid w:val="5CD62D0A"/>
    <w:rsid w:val="5CF0E417"/>
    <w:rsid w:val="5CFEE867"/>
    <w:rsid w:val="5D016238"/>
    <w:rsid w:val="5DF035C6"/>
    <w:rsid w:val="5EAB63F4"/>
    <w:rsid w:val="5EDBB606"/>
    <w:rsid w:val="5EF8F405"/>
    <w:rsid w:val="5F19BC89"/>
    <w:rsid w:val="5F2806E4"/>
    <w:rsid w:val="5F4DC505"/>
    <w:rsid w:val="5F987E95"/>
    <w:rsid w:val="5FDCD9FB"/>
    <w:rsid w:val="60279241"/>
    <w:rsid w:val="6063090E"/>
    <w:rsid w:val="60DCB2CC"/>
    <w:rsid w:val="618C6BB5"/>
    <w:rsid w:val="61BE13C5"/>
    <w:rsid w:val="62538766"/>
    <w:rsid w:val="625B058D"/>
    <w:rsid w:val="63C715E5"/>
    <w:rsid w:val="6404E38C"/>
    <w:rsid w:val="641E49C2"/>
    <w:rsid w:val="64E7371B"/>
    <w:rsid w:val="653AD360"/>
    <w:rsid w:val="65B37148"/>
    <w:rsid w:val="65D1EAE7"/>
    <w:rsid w:val="6670B59C"/>
    <w:rsid w:val="66934A0B"/>
    <w:rsid w:val="66FDC1E1"/>
    <w:rsid w:val="6722E18B"/>
    <w:rsid w:val="67777E8F"/>
    <w:rsid w:val="6787FE9F"/>
    <w:rsid w:val="68596977"/>
    <w:rsid w:val="685C1BDE"/>
    <w:rsid w:val="6871257B"/>
    <w:rsid w:val="691D316F"/>
    <w:rsid w:val="698D958C"/>
    <w:rsid w:val="69C4E4D1"/>
    <w:rsid w:val="69F7EC3F"/>
    <w:rsid w:val="6A7D735C"/>
    <w:rsid w:val="6A9A9CD8"/>
    <w:rsid w:val="6AA42D1A"/>
    <w:rsid w:val="6AC28E8A"/>
    <w:rsid w:val="6AC66F1A"/>
    <w:rsid w:val="6B6FBEA6"/>
    <w:rsid w:val="6B8FDB49"/>
    <w:rsid w:val="6BCD7192"/>
    <w:rsid w:val="6D020E2B"/>
    <w:rsid w:val="6D6CDECE"/>
    <w:rsid w:val="6DBD91A6"/>
    <w:rsid w:val="6F57D917"/>
    <w:rsid w:val="6F6E0DFB"/>
    <w:rsid w:val="6F7571E2"/>
    <w:rsid w:val="6F84C152"/>
    <w:rsid w:val="6F97688A"/>
    <w:rsid w:val="6FB80475"/>
    <w:rsid w:val="6FC06C91"/>
    <w:rsid w:val="70A447A3"/>
    <w:rsid w:val="70A85DE3"/>
    <w:rsid w:val="70AA09C3"/>
    <w:rsid w:val="70F53BF4"/>
    <w:rsid w:val="7146765E"/>
    <w:rsid w:val="7172549C"/>
    <w:rsid w:val="717EC21A"/>
    <w:rsid w:val="720EE6BE"/>
    <w:rsid w:val="72BC93F2"/>
    <w:rsid w:val="73202D29"/>
    <w:rsid w:val="7357D17C"/>
    <w:rsid w:val="735910FD"/>
    <w:rsid w:val="74740C46"/>
    <w:rsid w:val="75197C6C"/>
    <w:rsid w:val="7527FA87"/>
    <w:rsid w:val="75AA0992"/>
    <w:rsid w:val="75D60991"/>
    <w:rsid w:val="76267453"/>
    <w:rsid w:val="76473F4C"/>
    <w:rsid w:val="768364AF"/>
    <w:rsid w:val="7772C6EC"/>
    <w:rsid w:val="77B4F58F"/>
    <w:rsid w:val="77C8715A"/>
    <w:rsid w:val="785F9B49"/>
    <w:rsid w:val="78948F09"/>
    <w:rsid w:val="78FBC7E4"/>
    <w:rsid w:val="7908A006"/>
    <w:rsid w:val="7920B725"/>
    <w:rsid w:val="793A35BE"/>
    <w:rsid w:val="79688C46"/>
    <w:rsid w:val="799F68A1"/>
    <w:rsid w:val="79BE67E0"/>
    <w:rsid w:val="7A0F856B"/>
    <w:rsid w:val="7AC23E6A"/>
    <w:rsid w:val="7AD475EA"/>
    <w:rsid w:val="7AD4A03B"/>
    <w:rsid w:val="7B3DAD75"/>
    <w:rsid w:val="7B876F49"/>
    <w:rsid w:val="7BA3816B"/>
    <w:rsid w:val="7C4953C1"/>
    <w:rsid w:val="7C63AF6E"/>
    <w:rsid w:val="7C6AA90F"/>
    <w:rsid w:val="7CC86963"/>
    <w:rsid w:val="7D1CEBDF"/>
    <w:rsid w:val="7D9F6C67"/>
    <w:rsid w:val="7DD48945"/>
    <w:rsid w:val="7E754E37"/>
    <w:rsid w:val="7ECAE980"/>
    <w:rsid w:val="7F36E6D4"/>
    <w:rsid w:val="7F5F50A5"/>
    <w:rsid w:val="7FA82311"/>
    <w:rsid w:val="7FCA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DF0920A"/>
  <w15:docId w15:val="{9FC1DF2E-57D8-48D7-ABF7-BE6CDEEE6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7022B"/>
  </w:style>
  <w:style w:type="paragraph" w:styleId="Nagwek1">
    <w:name w:val="heading 1"/>
    <w:basedOn w:val="Normalny"/>
    <w:next w:val="Normalny"/>
    <w:link w:val="Nagwek1Znak"/>
    <w:uiPriority w:val="9"/>
    <w:qFormat/>
    <w:rsid w:val="00A81311"/>
    <w:pPr>
      <w:keepNext/>
      <w:keepLines/>
      <w:numPr>
        <w:numId w:val="2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52C1B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35162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E43E0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E43E0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E43E0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E43E0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E43E0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E43E0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zrmatematyczny">
    <w:name w:val="* Wzór matematyczny"/>
    <w:basedOn w:val="Normalny"/>
    <w:link w:val="WzrmatematycznyZnak"/>
    <w:qFormat/>
    <w:rsid w:val="00DF6D86"/>
    <w:pPr>
      <w:tabs>
        <w:tab w:val="center" w:pos="4820"/>
        <w:tab w:val="right" w:pos="9639"/>
      </w:tabs>
      <w:spacing w:before="120" w:after="120"/>
    </w:pPr>
    <w:rPr>
      <w:rFonts w:eastAsiaTheme="minorEastAsia"/>
      <w:color w:val="000000" w:themeColor="text1"/>
    </w:rPr>
  </w:style>
  <w:style w:type="character" w:styleId="Tekstzastpczy">
    <w:name w:val="Placeholder Text"/>
    <w:basedOn w:val="Domylnaczcionkaakapitu"/>
    <w:uiPriority w:val="99"/>
    <w:semiHidden/>
    <w:rsid w:val="009E2409"/>
    <w:rPr>
      <w:color w:val="808080"/>
    </w:rPr>
  </w:style>
  <w:style w:type="paragraph" w:customStyle="1" w:styleId="Tyturozdziau">
    <w:name w:val="* Tytuł rozdziału"/>
    <w:basedOn w:val="Normalny"/>
    <w:link w:val="TyturozdziauZnak"/>
    <w:qFormat/>
    <w:rsid w:val="0047022B"/>
    <w:pPr>
      <w:spacing w:after="280"/>
      <w:ind w:left="709" w:hanging="709"/>
    </w:pPr>
    <w:rPr>
      <w:b/>
      <w:color w:val="000000" w:themeColor="text1"/>
      <w:sz w:val="32"/>
    </w:rPr>
  </w:style>
  <w:style w:type="paragraph" w:customStyle="1" w:styleId="Tytupodrozdziau">
    <w:name w:val="* Tytuł podrozdziału"/>
    <w:basedOn w:val="Normalny"/>
    <w:link w:val="TytupodrozdziauZnak"/>
    <w:qFormat/>
    <w:rsid w:val="00286299"/>
    <w:pPr>
      <w:spacing w:before="280" w:after="240"/>
      <w:ind w:left="709" w:hanging="709"/>
    </w:pPr>
    <w:rPr>
      <w:b/>
      <w:color w:val="000000" w:themeColor="text1"/>
      <w:sz w:val="28"/>
    </w:rPr>
  </w:style>
  <w:style w:type="character" w:customStyle="1" w:styleId="TyturozdziauZnak">
    <w:name w:val="* Tytuł rozdziału Znak"/>
    <w:basedOn w:val="Domylnaczcionkaakapitu"/>
    <w:link w:val="Tyturozdziau"/>
    <w:rsid w:val="0047022B"/>
    <w:rPr>
      <w:b/>
      <w:color w:val="000000" w:themeColor="text1"/>
      <w:sz w:val="32"/>
    </w:rPr>
  </w:style>
  <w:style w:type="paragraph" w:customStyle="1" w:styleId="Tytuzakresu">
    <w:name w:val="* Tytuł zakresu"/>
    <w:basedOn w:val="Normalny"/>
    <w:link w:val="TytuzakresuZnak"/>
    <w:qFormat/>
    <w:rsid w:val="009C396F"/>
    <w:pPr>
      <w:ind w:left="709" w:hanging="709"/>
    </w:pPr>
    <w:rPr>
      <w:b/>
      <w:color w:val="000000" w:themeColor="text1"/>
    </w:rPr>
  </w:style>
  <w:style w:type="character" w:customStyle="1" w:styleId="TytupodrozdziauZnak">
    <w:name w:val="* Tytuł podrozdziału Znak"/>
    <w:basedOn w:val="Domylnaczcionkaakapitu"/>
    <w:link w:val="Tytupodrozdziau"/>
    <w:rsid w:val="00286299"/>
    <w:rPr>
      <w:b/>
      <w:color w:val="000000" w:themeColor="text1"/>
      <w:sz w:val="28"/>
    </w:rPr>
  </w:style>
  <w:style w:type="paragraph" w:customStyle="1" w:styleId="Tyturysunku">
    <w:name w:val="* Tytuł rysunku"/>
    <w:basedOn w:val="Normalny"/>
    <w:link w:val="TyturysunkuZnak"/>
    <w:qFormat/>
    <w:rsid w:val="0047022B"/>
    <w:pPr>
      <w:spacing w:before="120" w:after="360"/>
      <w:jc w:val="center"/>
    </w:pPr>
    <w:rPr>
      <w:color w:val="000000" w:themeColor="text1"/>
      <w:sz w:val="22"/>
    </w:rPr>
  </w:style>
  <w:style w:type="character" w:customStyle="1" w:styleId="TytuzakresuZnak">
    <w:name w:val="* Tytuł zakresu Znak"/>
    <w:basedOn w:val="Domylnaczcionkaakapitu"/>
    <w:link w:val="Tytuzakresu"/>
    <w:rsid w:val="009C396F"/>
    <w:rPr>
      <w:b/>
      <w:color w:val="000000" w:themeColor="text1"/>
    </w:rPr>
  </w:style>
  <w:style w:type="paragraph" w:customStyle="1" w:styleId="Tytutabeli">
    <w:name w:val="* Tytuł tabeli"/>
    <w:basedOn w:val="Normalny"/>
    <w:link w:val="TytutabeliZnak"/>
    <w:qFormat/>
    <w:rsid w:val="0047022B"/>
    <w:pPr>
      <w:spacing w:after="120"/>
    </w:pPr>
    <w:rPr>
      <w:color w:val="000000" w:themeColor="text1"/>
      <w:sz w:val="22"/>
    </w:rPr>
  </w:style>
  <w:style w:type="character" w:customStyle="1" w:styleId="TyturysunkuZnak">
    <w:name w:val="* Tytuł rysunku Znak"/>
    <w:basedOn w:val="Domylnaczcionkaakapitu"/>
    <w:link w:val="Tyturysunku"/>
    <w:rsid w:val="0047022B"/>
    <w:rPr>
      <w:color w:val="000000" w:themeColor="text1"/>
      <w:sz w:val="22"/>
    </w:rPr>
  </w:style>
  <w:style w:type="paragraph" w:customStyle="1" w:styleId="Tekstakapitu">
    <w:name w:val="* Tekst akapitu"/>
    <w:basedOn w:val="Normalny"/>
    <w:link w:val="TekstakapituZnak"/>
    <w:qFormat/>
    <w:rsid w:val="00DF6D86"/>
    <w:pPr>
      <w:spacing w:after="240" w:line="360" w:lineRule="auto"/>
      <w:ind w:firstLine="709"/>
      <w:contextualSpacing/>
      <w:jc w:val="both"/>
    </w:pPr>
    <w:rPr>
      <w:color w:val="000000" w:themeColor="text1"/>
    </w:rPr>
  </w:style>
  <w:style w:type="character" w:customStyle="1" w:styleId="TytutabeliZnak">
    <w:name w:val="* Tytuł tabeli Znak"/>
    <w:basedOn w:val="Domylnaczcionkaakapitu"/>
    <w:link w:val="Tytutabeli"/>
    <w:rsid w:val="0047022B"/>
    <w:rPr>
      <w:color w:val="000000" w:themeColor="text1"/>
      <w:sz w:val="22"/>
    </w:rPr>
  </w:style>
  <w:style w:type="paragraph" w:customStyle="1" w:styleId="Pierwszypoziomwypunktowania">
    <w:name w:val="* Pierwszy poziom wypunktowania"/>
    <w:basedOn w:val="Normalny"/>
    <w:link w:val="PierwszypoziomwypunktowaniaZnak"/>
    <w:qFormat/>
    <w:rsid w:val="008B2B8F"/>
    <w:pPr>
      <w:numPr>
        <w:numId w:val="1"/>
      </w:numPr>
      <w:spacing w:line="360" w:lineRule="auto"/>
      <w:ind w:left="709" w:hanging="284"/>
      <w:jc w:val="both"/>
    </w:pPr>
  </w:style>
  <w:style w:type="character" w:customStyle="1" w:styleId="TekstakapituZnak">
    <w:name w:val="* Tekst akapitu Znak"/>
    <w:basedOn w:val="Domylnaczcionkaakapitu"/>
    <w:link w:val="Tekstakapitu"/>
    <w:rsid w:val="00DF6D86"/>
    <w:rPr>
      <w:color w:val="000000" w:themeColor="text1"/>
    </w:rPr>
  </w:style>
  <w:style w:type="paragraph" w:customStyle="1" w:styleId="Drugipoziomwypunktowania">
    <w:name w:val="* Drugi poziom wypunktowania"/>
    <w:basedOn w:val="Normalny"/>
    <w:link w:val="DrugipoziomwypunktowaniaZnak"/>
    <w:qFormat/>
    <w:rsid w:val="00B314D6"/>
    <w:pPr>
      <w:spacing w:after="240" w:line="360" w:lineRule="auto"/>
      <w:ind w:left="993" w:hanging="284"/>
      <w:contextualSpacing/>
      <w:jc w:val="both"/>
    </w:pPr>
  </w:style>
  <w:style w:type="character" w:customStyle="1" w:styleId="PierwszypoziomwypunktowaniaZnak">
    <w:name w:val="* Pierwszy poziom wypunktowania Znak"/>
    <w:basedOn w:val="Domylnaczcionkaakapitu"/>
    <w:link w:val="Pierwszypoziomwypunktowania"/>
    <w:rsid w:val="008B2B8F"/>
  </w:style>
  <w:style w:type="paragraph" w:customStyle="1" w:styleId="Nagwektabeli">
    <w:name w:val="* Nagłówek tabeli"/>
    <w:basedOn w:val="Normalny"/>
    <w:link w:val="NagwektabeliZnak"/>
    <w:qFormat/>
    <w:rsid w:val="00BF39E6"/>
    <w:pPr>
      <w:jc w:val="center"/>
    </w:pPr>
    <w:rPr>
      <w:color w:val="000000" w:themeColor="text1"/>
      <w:sz w:val="20"/>
    </w:rPr>
  </w:style>
  <w:style w:type="character" w:customStyle="1" w:styleId="DrugipoziomwypunktowaniaZnak">
    <w:name w:val="* Drugi poziom wypunktowania Znak"/>
    <w:basedOn w:val="Domylnaczcionkaakapitu"/>
    <w:link w:val="Drugipoziomwypunktowania"/>
    <w:rsid w:val="00B314D6"/>
  </w:style>
  <w:style w:type="paragraph" w:customStyle="1" w:styleId="Danatekstowatabeli">
    <w:name w:val="* Dana tekstowa tabeli"/>
    <w:basedOn w:val="Normalny"/>
    <w:link w:val="DanatekstowatabeliZnak"/>
    <w:qFormat/>
    <w:rsid w:val="00447D10"/>
    <w:rPr>
      <w:color w:val="000000" w:themeColor="text1"/>
      <w:sz w:val="20"/>
    </w:rPr>
  </w:style>
  <w:style w:type="character" w:customStyle="1" w:styleId="NagwektabeliZnak">
    <w:name w:val="* Nagłówek tabeli Znak"/>
    <w:basedOn w:val="Domylnaczcionkaakapitu"/>
    <w:link w:val="Nagwektabeli"/>
    <w:rsid w:val="00BF39E6"/>
    <w:rPr>
      <w:color w:val="000000" w:themeColor="text1"/>
      <w:sz w:val="20"/>
    </w:rPr>
  </w:style>
  <w:style w:type="paragraph" w:customStyle="1" w:styleId="Danaliczbowatabeli">
    <w:name w:val="* Dana liczbowa tabeli"/>
    <w:basedOn w:val="Normalny"/>
    <w:link w:val="DanaliczbowatabeliZnak"/>
    <w:qFormat/>
    <w:rsid w:val="00447D10"/>
    <w:pPr>
      <w:jc w:val="center"/>
    </w:pPr>
    <w:rPr>
      <w:color w:val="000000" w:themeColor="text1"/>
      <w:sz w:val="20"/>
    </w:rPr>
  </w:style>
  <w:style w:type="character" w:customStyle="1" w:styleId="DanatekstowatabeliZnak">
    <w:name w:val="* Dana tekstowa tabeli Znak"/>
    <w:basedOn w:val="Domylnaczcionkaakapitu"/>
    <w:link w:val="Danatekstowatabeli"/>
    <w:rsid w:val="00447D10"/>
    <w:rPr>
      <w:color w:val="000000" w:themeColor="text1"/>
      <w:sz w:val="20"/>
    </w:rPr>
  </w:style>
  <w:style w:type="character" w:customStyle="1" w:styleId="DanaliczbowatabeliZnak">
    <w:name w:val="* Dana liczbowa tabeli Znak"/>
    <w:basedOn w:val="Domylnaczcionkaakapitu"/>
    <w:link w:val="Danaliczbowatabeli"/>
    <w:rsid w:val="00447D10"/>
    <w:rPr>
      <w:color w:val="000000" w:themeColor="text1"/>
      <w:sz w:val="20"/>
    </w:rPr>
  </w:style>
  <w:style w:type="character" w:customStyle="1" w:styleId="WzrmatematycznyZnak">
    <w:name w:val="* Wzór matematyczny Znak"/>
    <w:basedOn w:val="Domylnaczcionkaakapitu"/>
    <w:link w:val="Wzrmatematyczny"/>
    <w:rsid w:val="00DF6D86"/>
    <w:rPr>
      <w:rFonts w:eastAsiaTheme="minorEastAsia"/>
      <w:color w:val="000000" w:themeColor="text1"/>
    </w:rPr>
  </w:style>
  <w:style w:type="paragraph" w:customStyle="1" w:styleId="Literatura">
    <w:name w:val="* Literatura"/>
    <w:basedOn w:val="Normalny"/>
    <w:link w:val="LiteraturaZnak"/>
    <w:qFormat/>
    <w:rsid w:val="007D5CBC"/>
    <w:pPr>
      <w:tabs>
        <w:tab w:val="left" w:pos="425"/>
      </w:tabs>
      <w:spacing w:line="360" w:lineRule="auto"/>
      <w:ind w:left="425" w:hanging="425"/>
      <w:jc w:val="both"/>
    </w:pPr>
    <w:rPr>
      <w:rFonts w:eastAsia="Times New Roman" w:cs="Times New Roman"/>
    </w:rPr>
  </w:style>
  <w:style w:type="paragraph" w:customStyle="1" w:styleId="Symboleiakronimy">
    <w:name w:val="* Symbole i akronimy"/>
    <w:basedOn w:val="Tekstakapitu"/>
    <w:link w:val="SymboleiakronimyZnak"/>
    <w:qFormat/>
    <w:rsid w:val="00B5753D"/>
    <w:pPr>
      <w:tabs>
        <w:tab w:val="left" w:pos="425"/>
      </w:tabs>
      <w:spacing w:after="0"/>
      <w:ind w:firstLine="0"/>
    </w:pPr>
    <w:rPr>
      <w:rFonts w:ascii="Cambria Math" w:hAnsi="Cambria Math"/>
    </w:rPr>
  </w:style>
  <w:style w:type="character" w:customStyle="1" w:styleId="LiteraturaZnak">
    <w:name w:val="* Literatura Znak"/>
    <w:basedOn w:val="Domylnaczcionkaakapitu"/>
    <w:link w:val="Literatura"/>
    <w:rsid w:val="007D5CBC"/>
    <w:rPr>
      <w:rFonts w:eastAsia="Times New Roman" w:cs="Times New Roman"/>
    </w:rPr>
  </w:style>
  <w:style w:type="character" w:customStyle="1" w:styleId="SymboleiakronimyZnak">
    <w:name w:val="* Symbole i akronimy Znak"/>
    <w:basedOn w:val="TekstakapituZnak"/>
    <w:link w:val="Symboleiakronimy"/>
    <w:rsid w:val="00B5753D"/>
    <w:rPr>
      <w:rFonts w:ascii="Cambria Math" w:hAnsi="Cambria Math"/>
      <w:color w:val="000000" w:themeColor="text1"/>
    </w:rPr>
  </w:style>
  <w:style w:type="character" w:customStyle="1" w:styleId="Nagwek1Znak">
    <w:name w:val="Nagłówek 1 Znak"/>
    <w:basedOn w:val="Domylnaczcionkaakapitu"/>
    <w:link w:val="Nagwek1"/>
    <w:uiPriority w:val="9"/>
    <w:rsid w:val="00A813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52C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D3B9A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D3B9A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D3B9A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AD3B9A"/>
    <w:rPr>
      <w:color w:val="0563C1" w:themeColor="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BC324F"/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BC324F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BC324F"/>
    <w:rPr>
      <w:vertAlign w:val="superscript"/>
    </w:rPr>
  </w:style>
  <w:style w:type="paragraph" w:styleId="Akapitzlist">
    <w:name w:val="List Paragraph"/>
    <w:basedOn w:val="Normalny"/>
    <w:uiPriority w:val="34"/>
    <w:qFormat/>
    <w:rsid w:val="004F3C59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B64552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B64552"/>
  </w:style>
  <w:style w:type="paragraph" w:styleId="Stopka">
    <w:name w:val="footer"/>
    <w:basedOn w:val="Normalny"/>
    <w:link w:val="StopkaZnak"/>
    <w:uiPriority w:val="99"/>
    <w:semiHidden/>
    <w:unhideWhenUsed/>
    <w:rsid w:val="00B64552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B64552"/>
  </w:style>
  <w:style w:type="character" w:customStyle="1" w:styleId="Nagwek3Znak">
    <w:name w:val="Nagłówek 3 Znak"/>
    <w:basedOn w:val="Domylnaczcionkaakapitu"/>
    <w:link w:val="Nagwek3"/>
    <w:uiPriority w:val="9"/>
    <w:rsid w:val="0073516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E43E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E43E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E43E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E43E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E43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E43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pistreci3">
    <w:name w:val="toc 3"/>
    <w:basedOn w:val="Normalny"/>
    <w:next w:val="Normalny"/>
    <w:autoRedefine/>
    <w:uiPriority w:val="39"/>
    <w:unhideWhenUsed/>
    <w:rsid w:val="00C96834"/>
    <w:pPr>
      <w:spacing w:after="100"/>
      <w:ind w:left="480"/>
    </w:pPr>
  </w:style>
  <w:style w:type="paragraph" w:styleId="Legenda">
    <w:name w:val="caption"/>
    <w:basedOn w:val="Normalny"/>
    <w:next w:val="Normalny"/>
    <w:uiPriority w:val="35"/>
    <w:unhideWhenUsed/>
    <w:qFormat/>
    <w:rsid w:val="007332F1"/>
    <w:pPr>
      <w:spacing w:after="200"/>
    </w:pPr>
    <w:rPr>
      <w:i/>
      <w:iCs/>
      <w:color w:val="44546A" w:themeColor="text2"/>
      <w:sz w:val="18"/>
      <w:szCs w:val="18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559ED"/>
    <w:rPr>
      <w:color w:val="605E5C"/>
      <w:shd w:val="clear" w:color="auto" w:fill="E1DFDD"/>
    </w:rPr>
  </w:style>
  <w:style w:type="paragraph" w:styleId="Spisilustracji">
    <w:name w:val="table of figures"/>
    <w:basedOn w:val="Normalny"/>
    <w:next w:val="Normalny"/>
    <w:uiPriority w:val="99"/>
    <w:unhideWhenUsed/>
    <w:rsid w:val="005A35C2"/>
  </w:style>
  <w:style w:type="character" w:customStyle="1" w:styleId="normaltextrun">
    <w:name w:val="normaltextrun"/>
    <w:basedOn w:val="Domylnaczcionkaakapitu"/>
    <w:rsid w:val="00575017"/>
  </w:style>
  <w:style w:type="character" w:customStyle="1" w:styleId="contentcontrolboundarysink">
    <w:name w:val="contentcontrolboundarysink"/>
    <w:basedOn w:val="Domylnaczcionkaakapitu"/>
    <w:rsid w:val="00575017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B52B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B52BD0"/>
    <w:rPr>
      <w:rFonts w:ascii="Courier New" w:eastAsia="Times New Roman" w:hAnsi="Courier New" w:cs="Courier New"/>
      <w:sz w:val="20"/>
      <w:szCs w:val="20"/>
      <w:lang w:eastAsia="pl-PL"/>
    </w:rPr>
  </w:style>
  <w:style w:type="table" w:styleId="Tabela-Siatka">
    <w:name w:val="Table Grid"/>
    <w:basedOn w:val="Standardowy"/>
    <w:uiPriority w:val="39"/>
    <w:rsid w:val="003242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16D6D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16D6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16D6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6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1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1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35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2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6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0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1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0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4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6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9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8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4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8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5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2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3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7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3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0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8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6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6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56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3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api.jquery.com/category/ajax/" TargetMode="External"/><Relationship Id="rId55" Type="http://schemas.openxmlformats.org/officeDocument/2006/relationships/hyperlink" Target="https://code.visualstudio.com/docs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htmx.org/docs/" TargetMode="External"/><Relationship Id="rId58" Type="http://schemas.openxmlformats.org/officeDocument/2006/relationships/glossaryDocument" Target="glossary/document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s://medium.com/@devsumitg/simple-todo-list-app-in-django-framework-htmx-bootstrap-5-8b68cbd47a1a" TargetMode="External"/><Relationship Id="rId56" Type="http://schemas.openxmlformats.org/officeDocument/2006/relationships/hyperlink" Target="https://developer.mozilla.org/en-US/docs/Web/HTML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s://api.jquery.com/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hyperlink" Target="https://cdnjs.com/libraries/fullcalendar/3.9.0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hyperlink" Target="https://git-scm.com/doc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getbootstrap.com/docs/5.3/getting-started/introduction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jp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django-crispy-forms.readthedocs.io/en/latest/" TargetMode="External"/><Relationship Id="rId60" Type="http://schemas.microsoft.com/office/2020/10/relationships/intelligence" Target="intelligence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dona\AppData\Local\Temp\Rar$DIa29652.5410\Szablon%20WEiI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C04FFC78E5649D9929F9EDB1DBD4A2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9EEE8CD-47B4-442F-B072-D286DE1745EE}"/>
      </w:docPartPr>
      <w:docPartBody>
        <w:p w:rsidR="004D682C" w:rsidRDefault="004D682C">
          <w:pPr>
            <w:pStyle w:val="6C04FFC78E5649D9929F9EDB1DBD4A2F"/>
          </w:pPr>
          <w:r w:rsidRPr="009209F4">
            <w:rPr>
              <w:rStyle w:val="Tekstzastpczy"/>
            </w:rPr>
            <w:t>Wybierz element.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82C"/>
    <w:rsid w:val="004D682C"/>
    <w:rsid w:val="006713EA"/>
    <w:rsid w:val="00766420"/>
    <w:rsid w:val="0080357A"/>
    <w:rsid w:val="00804797"/>
    <w:rsid w:val="009D6408"/>
    <w:rsid w:val="00A0112A"/>
    <w:rsid w:val="00A14606"/>
    <w:rsid w:val="00B721D0"/>
    <w:rsid w:val="00BC6D7C"/>
    <w:rsid w:val="00BD4B7F"/>
    <w:rsid w:val="00C701C3"/>
    <w:rsid w:val="00DD1319"/>
    <w:rsid w:val="00DE629F"/>
    <w:rsid w:val="00F06653"/>
    <w:rsid w:val="00FE7C4F"/>
    <w:rsid w:val="00FF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Pr>
      <w:color w:val="808080"/>
    </w:rPr>
  </w:style>
  <w:style w:type="paragraph" w:customStyle="1" w:styleId="6C04FFC78E5649D9929F9EDB1DBD4A2F">
    <w:name w:val="6C04FFC78E5649D9929F9EDB1DBD4A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92E9070FE19BF46B6B93D6D8F50C007" ma:contentTypeVersion="11" ma:contentTypeDescription="Utwórz nowy dokument." ma:contentTypeScope="" ma:versionID="275a25cbf04a2f941e7f62d68053a9dd">
  <xsd:schema xmlns:xsd="http://www.w3.org/2001/XMLSchema" xmlns:xs="http://www.w3.org/2001/XMLSchema" xmlns:p="http://schemas.microsoft.com/office/2006/metadata/properties" xmlns:ns3="cf5f450a-e2c1-4412-8503-dfe5ca91479d" xmlns:ns4="10bcb336-11c3-4627-9bd8-b500e5ab2fdf" targetNamespace="http://schemas.microsoft.com/office/2006/metadata/properties" ma:root="true" ma:fieldsID="9709608ca6766fb8c04679acfb37bf8a" ns3:_="" ns4:_="">
    <xsd:import namespace="cf5f450a-e2c1-4412-8503-dfe5ca91479d"/>
    <xsd:import namespace="10bcb336-11c3-4627-9bd8-b500e5ab2fd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5f450a-e2c1-4412-8503-dfe5ca9147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bcb336-11c3-4627-9bd8-b500e5ab2f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0bcb336-11c3-4627-9bd8-b500e5ab2fd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4716A1A-5509-4098-90F2-F781B61A56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f5f450a-e2c1-4412-8503-dfe5ca91479d"/>
    <ds:schemaRef ds:uri="10bcb336-11c3-4627-9bd8-b500e5ab2f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6E5512B-AF28-4032-B35B-106061368433}">
  <ds:schemaRefs>
    <ds:schemaRef ds:uri="http://purl.org/dc/dcmitype/"/>
    <ds:schemaRef ds:uri="http://schemas.microsoft.com/office/2006/documentManagement/types"/>
    <ds:schemaRef ds:uri="cf5f450a-e2c1-4412-8503-dfe5ca91479d"/>
    <ds:schemaRef ds:uri="http://purl.org/dc/elements/1.1/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10bcb336-11c3-4627-9bd8-b500e5ab2fdf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381356D5-A0F1-4984-B70C-2B1BB2F29C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 WEiI.dotx</Template>
  <TotalTime>0</TotalTime>
  <Pages>39</Pages>
  <Words>7798</Words>
  <Characters>46789</Characters>
  <Application>Microsoft Office Word</Application>
  <DocSecurity>0</DocSecurity>
  <Lines>389</Lines>
  <Paragraphs>108</Paragraphs>
  <ScaleCrop>false</ScaleCrop>
  <Company/>
  <LinksUpToDate>false</LinksUpToDate>
  <CharactersWithSpaces>54479</CharactersWithSpaces>
  <SharedDoc>false</SharedDoc>
  <HLinks>
    <vt:vector size="276" baseType="variant">
      <vt:variant>
        <vt:i4>1310723</vt:i4>
      </vt:variant>
      <vt:variant>
        <vt:i4>246</vt:i4>
      </vt:variant>
      <vt:variant>
        <vt:i4>0</vt:i4>
      </vt:variant>
      <vt:variant>
        <vt:i4>5</vt:i4>
      </vt:variant>
      <vt:variant>
        <vt:lpwstr>https://developer.mozilla.org/en-US/docs/Web/HTML</vt:lpwstr>
      </vt:variant>
      <vt:variant>
        <vt:lpwstr/>
      </vt:variant>
      <vt:variant>
        <vt:i4>6422639</vt:i4>
      </vt:variant>
      <vt:variant>
        <vt:i4>243</vt:i4>
      </vt:variant>
      <vt:variant>
        <vt:i4>0</vt:i4>
      </vt:variant>
      <vt:variant>
        <vt:i4>5</vt:i4>
      </vt:variant>
      <vt:variant>
        <vt:lpwstr>https://code.visualstudio.com/docs</vt:lpwstr>
      </vt:variant>
      <vt:variant>
        <vt:lpwstr/>
      </vt:variant>
      <vt:variant>
        <vt:i4>3604519</vt:i4>
      </vt:variant>
      <vt:variant>
        <vt:i4>240</vt:i4>
      </vt:variant>
      <vt:variant>
        <vt:i4>0</vt:i4>
      </vt:variant>
      <vt:variant>
        <vt:i4>5</vt:i4>
      </vt:variant>
      <vt:variant>
        <vt:lpwstr>https://git-scm.com/doc</vt:lpwstr>
      </vt:variant>
      <vt:variant>
        <vt:lpwstr/>
      </vt:variant>
      <vt:variant>
        <vt:i4>3997738</vt:i4>
      </vt:variant>
      <vt:variant>
        <vt:i4>237</vt:i4>
      </vt:variant>
      <vt:variant>
        <vt:i4>0</vt:i4>
      </vt:variant>
      <vt:variant>
        <vt:i4>5</vt:i4>
      </vt:variant>
      <vt:variant>
        <vt:lpwstr>https://htmx.org/docs/</vt:lpwstr>
      </vt:variant>
      <vt:variant>
        <vt:lpwstr/>
      </vt:variant>
      <vt:variant>
        <vt:i4>1310797</vt:i4>
      </vt:variant>
      <vt:variant>
        <vt:i4>234</vt:i4>
      </vt:variant>
      <vt:variant>
        <vt:i4>0</vt:i4>
      </vt:variant>
      <vt:variant>
        <vt:i4>5</vt:i4>
      </vt:variant>
      <vt:variant>
        <vt:lpwstr>https://django-crispy-forms.readthedocs.io/en/latest/</vt:lpwstr>
      </vt:variant>
      <vt:variant>
        <vt:lpwstr/>
      </vt:variant>
      <vt:variant>
        <vt:i4>2883684</vt:i4>
      </vt:variant>
      <vt:variant>
        <vt:i4>231</vt:i4>
      </vt:variant>
      <vt:variant>
        <vt:i4>0</vt:i4>
      </vt:variant>
      <vt:variant>
        <vt:i4>5</vt:i4>
      </vt:variant>
      <vt:variant>
        <vt:lpwstr>https://api.jquery.com/</vt:lpwstr>
      </vt:variant>
      <vt:variant>
        <vt:lpwstr/>
      </vt:variant>
      <vt:variant>
        <vt:i4>1245273</vt:i4>
      </vt:variant>
      <vt:variant>
        <vt:i4>228</vt:i4>
      </vt:variant>
      <vt:variant>
        <vt:i4>0</vt:i4>
      </vt:variant>
      <vt:variant>
        <vt:i4>5</vt:i4>
      </vt:variant>
      <vt:variant>
        <vt:lpwstr>https://api.jquery.com/category/ajax/</vt:lpwstr>
      </vt:variant>
      <vt:variant>
        <vt:lpwstr/>
      </vt:variant>
      <vt:variant>
        <vt:i4>2949162</vt:i4>
      </vt:variant>
      <vt:variant>
        <vt:i4>225</vt:i4>
      </vt:variant>
      <vt:variant>
        <vt:i4>0</vt:i4>
      </vt:variant>
      <vt:variant>
        <vt:i4>5</vt:i4>
      </vt:variant>
      <vt:variant>
        <vt:lpwstr>https://getbootstrap.com/docs/5.3/getting-started/introduction/</vt:lpwstr>
      </vt:variant>
      <vt:variant>
        <vt:lpwstr/>
      </vt:variant>
      <vt:variant>
        <vt:i4>3145815</vt:i4>
      </vt:variant>
      <vt:variant>
        <vt:i4>222</vt:i4>
      </vt:variant>
      <vt:variant>
        <vt:i4>0</vt:i4>
      </vt:variant>
      <vt:variant>
        <vt:i4>5</vt:i4>
      </vt:variant>
      <vt:variant>
        <vt:lpwstr>https://medium.com/@devsumitg/simple-todo-list-app-in-django-framework-htmx-bootstrap-5-8b68cbd47a1a</vt:lpwstr>
      </vt:variant>
      <vt:variant>
        <vt:lpwstr/>
      </vt:variant>
      <vt:variant>
        <vt:i4>6488160</vt:i4>
      </vt:variant>
      <vt:variant>
        <vt:i4>219</vt:i4>
      </vt:variant>
      <vt:variant>
        <vt:i4>0</vt:i4>
      </vt:variant>
      <vt:variant>
        <vt:i4>5</vt:i4>
      </vt:variant>
      <vt:variant>
        <vt:lpwstr>https://cdnjs.com/libraries/fullcalendar/3.9.0</vt:lpwstr>
      </vt:variant>
      <vt:variant>
        <vt:lpwstr/>
      </vt:variant>
      <vt:variant>
        <vt:i4>1245234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_Toc153635323</vt:lpwstr>
      </vt:variant>
      <vt:variant>
        <vt:i4>1245234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_Toc153635322</vt:lpwstr>
      </vt:variant>
      <vt:variant>
        <vt:i4>1245234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_Toc153635321</vt:lpwstr>
      </vt:variant>
      <vt:variant>
        <vt:i4>1245234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_Toc153635320</vt:lpwstr>
      </vt:variant>
      <vt:variant>
        <vt:i4>1048626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_Toc153635319</vt:lpwstr>
      </vt:variant>
      <vt:variant>
        <vt:i4>1048626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_Toc153635318</vt:lpwstr>
      </vt:variant>
      <vt:variant>
        <vt:i4>1048626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_Toc153635317</vt:lpwstr>
      </vt:variant>
      <vt:variant>
        <vt:i4>1048626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_Toc153635316</vt:lpwstr>
      </vt:variant>
      <vt:variant>
        <vt:i4>1048626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_Toc153635315</vt:lpwstr>
      </vt:variant>
      <vt:variant>
        <vt:i4>1048626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_Toc153635314</vt:lpwstr>
      </vt:variant>
      <vt:variant>
        <vt:i4>1048626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_Toc153635313</vt:lpwstr>
      </vt:variant>
      <vt:variant>
        <vt:i4>1048626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_Toc153635312</vt:lpwstr>
      </vt:variant>
      <vt:variant>
        <vt:i4>1048626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_Toc153635311</vt:lpwstr>
      </vt:variant>
      <vt:variant>
        <vt:i4>1048626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_Toc153635310</vt:lpwstr>
      </vt:variant>
      <vt:variant>
        <vt:i4>1114162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_Toc153635309</vt:lpwstr>
      </vt:variant>
      <vt:variant>
        <vt:i4>1114162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_Toc153635308</vt:lpwstr>
      </vt:variant>
      <vt:variant>
        <vt:i4>1114162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_Toc153635307</vt:lpwstr>
      </vt:variant>
      <vt:variant>
        <vt:i4>1114162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_Toc153635306</vt:lpwstr>
      </vt:variant>
      <vt:variant>
        <vt:i4>1114162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_Toc153635305</vt:lpwstr>
      </vt:variant>
      <vt:variant>
        <vt:i4>1114162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_Toc153635304</vt:lpwstr>
      </vt:variant>
      <vt:variant>
        <vt:i4>1114162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_Toc153635303</vt:lpwstr>
      </vt:variant>
      <vt:variant>
        <vt:i4>1114162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_Toc153635302</vt:lpwstr>
      </vt:variant>
      <vt:variant>
        <vt:i4>1114162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_Toc153635301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_Toc153635300</vt:lpwstr>
      </vt:variant>
      <vt:variant>
        <vt:i4>1572915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_Toc153635299</vt:lpwstr>
      </vt:variant>
      <vt:variant>
        <vt:i4>1572915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_Toc153635298</vt:lpwstr>
      </vt:variant>
      <vt:variant>
        <vt:i4>1572915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_Toc153635297</vt:lpwstr>
      </vt:variant>
      <vt:variant>
        <vt:i4>1572915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_Toc153635296</vt:lpwstr>
      </vt:variant>
      <vt:variant>
        <vt:i4>1572915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_Toc153635295</vt:lpwstr>
      </vt:variant>
      <vt:variant>
        <vt:i4>1572915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_Toc153635294</vt:lpwstr>
      </vt:variant>
      <vt:variant>
        <vt:i4>1572915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_Toc153635293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_Toc153635292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_Toc153635291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_Toc153635290</vt:lpwstr>
      </vt:variant>
      <vt:variant>
        <vt:i4>1638451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_Toc153635289</vt:lpwstr>
      </vt:variant>
      <vt:variant>
        <vt:i4>1638451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_Toc153635288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Aldona</dc:creator>
  <cp:keywords/>
  <dc:description/>
  <cp:lastModifiedBy>Aldona Świrad</cp:lastModifiedBy>
  <cp:revision>2</cp:revision>
  <cp:lastPrinted>2023-01-19T09:00:00Z</cp:lastPrinted>
  <dcterms:created xsi:type="dcterms:W3CDTF">2023-12-19T10:35:00Z</dcterms:created>
  <dcterms:modified xsi:type="dcterms:W3CDTF">2023-12-19T10:35:00Z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0x010100F92E9070FE19BF46B6B93D6D8F50C007</vt:lpwstr>
  </property>
</Properties>
</file>